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DCD087" w14:textId="1115F428" w:rsidR="0061508F" w:rsidRDefault="00624E71" w:rsidP="009131BF">
      <w:pPr>
        <w:pStyle w:val="Title"/>
        <w:tabs>
          <w:tab w:val="left" w:pos="6667"/>
        </w:tabs>
        <w:spacing w:before="2040" w:after="2400"/>
        <w:jc w:val="center"/>
        <w:rPr>
          <w:sz w:val="48"/>
          <w:szCs w:val="48"/>
        </w:rPr>
      </w:pPr>
      <w:r>
        <w:fldChar w:fldCharType="begin"/>
      </w:r>
      <w:r w:rsidR="00E64F0C">
        <w:instrText xml:space="preserve"> TITLE  \* MERGEFORMAT </w:instrText>
      </w:r>
      <w:r>
        <w:fldChar w:fldCharType="separate"/>
      </w:r>
      <w:bookmarkStart w:id="0" w:name="_Toc226791131"/>
      <w:bookmarkStart w:id="1" w:name="_Toc226791352"/>
      <w:bookmarkStart w:id="2" w:name="_Toc226792372"/>
      <w:bookmarkStart w:id="3" w:name="_Toc226792447"/>
      <w:bookmarkStart w:id="4" w:name="_Toc228673473"/>
      <w:r w:rsidR="001C4D62" w:rsidRPr="001C4D62">
        <w:t xml:space="preserve"> </w:t>
      </w:r>
      <w:bookmarkStart w:id="5" w:name="_Toc74320554"/>
      <w:r w:rsidR="001C4D62" w:rsidRPr="001C4D62">
        <w:rPr>
          <w:sz w:val="48"/>
          <w:szCs w:val="48"/>
        </w:rPr>
        <w:t>SPT Kernels bitexact model for matlab</w:t>
      </w:r>
      <w:bookmarkEnd w:id="0"/>
      <w:bookmarkEnd w:id="1"/>
      <w:bookmarkEnd w:id="2"/>
      <w:bookmarkEnd w:id="3"/>
      <w:bookmarkEnd w:id="4"/>
      <w:bookmarkEnd w:id="5"/>
      <w:r>
        <w:fldChar w:fldCharType="end"/>
      </w:r>
    </w:p>
    <w:tbl>
      <w:tblPr>
        <w:tblpPr w:leftFromText="180" w:rightFromText="180" w:vertAnchor="text" w:horzAnchor="margin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2"/>
        <w:gridCol w:w="2570"/>
        <w:gridCol w:w="2717"/>
      </w:tblGrid>
      <w:tr w:rsidR="00AE1560" w14:paraId="0AA846AC" w14:textId="77777777" w:rsidTr="007C5045">
        <w:tc>
          <w:tcPr>
            <w:tcW w:w="8499" w:type="dxa"/>
            <w:gridSpan w:val="3"/>
          </w:tcPr>
          <w:p w14:paraId="6B969392" w14:textId="77777777" w:rsidR="00AE1560" w:rsidRPr="00A22FB5" w:rsidRDefault="00AE1560" w:rsidP="007C5045">
            <w:pPr>
              <w:pStyle w:val="TableHeading"/>
              <w:rPr>
                <w:sz w:val="20"/>
                <w:szCs w:val="20"/>
              </w:rPr>
            </w:pPr>
            <w:bookmarkStart w:id="6" w:name="_Toc83818242"/>
            <w:bookmarkStart w:id="7" w:name="_Toc188094921"/>
            <w:bookmarkStart w:id="8" w:name="_Toc226791132"/>
            <w:bookmarkStart w:id="9" w:name="_Toc226791353"/>
            <w:r w:rsidRPr="00A22FB5">
              <w:rPr>
                <w:sz w:val="20"/>
                <w:szCs w:val="20"/>
              </w:rPr>
              <w:t>Abstract:</w:t>
            </w:r>
          </w:p>
        </w:tc>
      </w:tr>
      <w:tr w:rsidR="00AE1560" w14:paraId="01CC1B98" w14:textId="77777777" w:rsidTr="007C5045">
        <w:tc>
          <w:tcPr>
            <w:tcW w:w="8499" w:type="dxa"/>
            <w:gridSpan w:val="3"/>
          </w:tcPr>
          <w:p w14:paraId="74ABE70F" w14:textId="44E10327" w:rsidR="00AE1560" w:rsidRPr="00A22FB5" w:rsidRDefault="00AE1560" w:rsidP="007C5045">
            <w:pPr>
              <w:ind w:left="720"/>
              <w:rPr>
                <w:sz w:val="20"/>
                <w:szCs w:val="20"/>
              </w:rPr>
            </w:pPr>
          </w:p>
        </w:tc>
      </w:tr>
      <w:tr w:rsidR="00AE1560" w14:paraId="7AF4F0B6" w14:textId="77777777" w:rsidTr="007C5045">
        <w:tc>
          <w:tcPr>
            <w:tcW w:w="8499" w:type="dxa"/>
            <w:gridSpan w:val="3"/>
          </w:tcPr>
          <w:p w14:paraId="0E4B547D" w14:textId="77777777" w:rsidR="00AE1560" w:rsidRPr="00A22FB5" w:rsidRDefault="00AE1560" w:rsidP="007C5045">
            <w:pPr>
              <w:pStyle w:val="TableHeading"/>
              <w:rPr>
                <w:sz w:val="20"/>
                <w:szCs w:val="20"/>
              </w:rPr>
            </w:pPr>
            <w:r w:rsidRPr="00A22FB5">
              <w:rPr>
                <w:sz w:val="20"/>
                <w:szCs w:val="20"/>
              </w:rPr>
              <w:t>Keywords:</w:t>
            </w:r>
          </w:p>
        </w:tc>
      </w:tr>
      <w:tr w:rsidR="00AE1560" w14:paraId="634E5192" w14:textId="77777777" w:rsidTr="007C5045">
        <w:tc>
          <w:tcPr>
            <w:tcW w:w="8499" w:type="dxa"/>
            <w:gridSpan w:val="3"/>
          </w:tcPr>
          <w:p w14:paraId="21C37AE4" w14:textId="6FBFA423" w:rsidR="00AE1560" w:rsidRPr="00A22FB5" w:rsidRDefault="00AE1560" w:rsidP="007C5045">
            <w:pPr>
              <w:ind w:left="720"/>
              <w:rPr>
                <w:sz w:val="20"/>
                <w:szCs w:val="20"/>
              </w:rPr>
            </w:pPr>
          </w:p>
        </w:tc>
      </w:tr>
      <w:tr w:rsidR="00AE1560" w14:paraId="5A33B792" w14:textId="77777777" w:rsidTr="007C5045">
        <w:tc>
          <w:tcPr>
            <w:tcW w:w="8499" w:type="dxa"/>
            <w:gridSpan w:val="3"/>
          </w:tcPr>
          <w:p w14:paraId="4E9C3896" w14:textId="77777777" w:rsidR="00AE1560" w:rsidRPr="00A22FB5" w:rsidRDefault="00AE1560" w:rsidP="007C5045">
            <w:pPr>
              <w:pStyle w:val="TableHeading"/>
              <w:rPr>
                <w:sz w:val="20"/>
                <w:szCs w:val="20"/>
              </w:rPr>
            </w:pPr>
            <w:r w:rsidRPr="00A22FB5">
              <w:rPr>
                <w:sz w:val="20"/>
                <w:szCs w:val="20"/>
              </w:rPr>
              <w:t>ApprovAL TABLE</w:t>
            </w:r>
          </w:p>
        </w:tc>
      </w:tr>
      <w:tr w:rsidR="00AE1560" w14:paraId="59386396" w14:textId="77777777" w:rsidTr="007C5045">
        <w:tc>
          <w:tcPr>
            <w:tcW w:w="3212" w:type="dxa"/>
            <w:shd w:val="clear" w:color="auto" w:fill="D9D9D9" w:themeFill="background1" w:themeFillShade="D9"/>
          </w:tcPr>
          <w:p w14:paraId="0D163728" w14:textId="77777777" w:rsidR="00AE1560" w:rsidRPr="00A22FB5" w:rsidRDefault="00AE1560" w:rsidP="007C5045">
            <w:pPr>
              <w:pStyle w:val="TableHeading"/>
              <w:rPr>
                <w:sz w:val="18"/>
                <w:szCs w:val="18"/>
              </w:rPr>
            </w:pPr>
            <w:r w:rsidRPr="00A22FB5">
              <w:rPr>
                <w:sz w:val="18"/>
                <w:szCs w:val="18"/>
              </w:rPr>
              <w:t>Author</w:t>
            </w:r>
          </w:p>
        </w:tc>
        <w:tc>
          <w:tcPr>
            <w:tcW w:w="2570" w:type="dxa"/>
            <w:shd w:val="clear" w:color="auto" w:fill="D9D9D9" w:themeFill="background1" w:themeFillShade="D9"/>
          </w:tcPr>
          <w:p w14:paraId="284EA837" w14:textId="77777777" w:rsidR="00AE1560" w:rsidRPr="00A22FB5" w:rsidRDefault="00AE1560" w:rsidP="007C5045">
            <w:pPr>
              <w:pStyle w:val="TableHeading"/>
              <w:spacing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Sign-off Signature #1</w:t>
            </w:r>
          </w:p>
          <w:p w14:paraId="6C97FFAC" w14:textId="77777777" w:rsidR="00AE1560" w:rsidRPr="00A22FB5" w:rsidRDefault="00AE1560" w:rsidP="007C5045">
            <w:pPr>
              <w:pStyle w:val="TableHeading"/>
              <w:spacing w:before="0" w:after="0"/>
              <w:rPr>
                <w:sz w:val="18"/>
                <w:szCs w:val="18"/>
              </w:rPr>
            </w:pPr>
            <w:r w:rsidRPr="00A22FB5">
              <w:rPr>
                <w:sz w:val="18"/>
                <w:szCs w:val="18"/>
              </w:rPr>
              <w:t>Approval date</w:t>
            </w:r>
          </w:p>
        </w:tc>
        <w:tc>
          <w:tcPr>
            <w:tcW w:w="2717" w:type="dxa"/>
            <w:shd w:val="clear" w:color="auto" w:fill="D9D9D9" w:themeFill="background1" w:themeFillShade="D9"/>
          </w:tcPr>
          <w:p w14:paraId="1E386472" w14:textId="6E17F583" w:rsidR="00AE1560" w:rsidRPr="00A22FB5" w:rsidRDefault="00AE1560" w:rsidP="007C5045">
            <w:pPr>
              <w:pStyle w:val="TableHeading"/>
              <w:spacing w:before="0" w:after="0"/>
              <w:rPr>
                <w:sz w:val="18"/>
                <w:szCs w:val="18"/>
              </w:rPr>
            </w:pPr>
            <w:r w:rsidRPr="00A22FB5">
              <w:rPr>
                <w:sz w:val="18"/>
                <w:szCs w:val="18"/>
              </w:rPr>
              <w:t xml:space="preserve">Sign-off Signature #2 </w:t>
            </w:r>
          </w:p>
          <w:p w14:paraId="74721FBC" w14:textId="77777777" w:rsidR="00AE1560" w:rsidRPr="00A22FB5" w:rsidRDefault="00AE1560" w:rsidP="007C5045">
            <w:pPr>
              <w:pStyle w:val="TableHeading"/>
              <w:spacing w:before="0" w:after="0"/>
              <w:rPr>
                <w:sz w:val="18"/>
                <w:szCs w:val="18"/>
              </w:rPr>
            </w:pPr>
            <w:r w:rsidRPr="00A22FB5">
              <w:rPr>
                <w:sz w:val="18"/>
                <w:szCs w:val="18"/>
              </w:rPr>
              <w:t>Approval date</w:t>
            </w:r>
          </w:p>
        </w:tc>
      </w:tr>
      <w:tr w:rsidR="00AE1560" w14:paraId="3E5E1287" w14:textId="77777777" w:rsidTr="007C5045">
        <w:trPr>
          <w:trHeight w:val="291"/>
        </w:trPr>
        <w:tc>
          <w:tcPr>
            <w:tcW w:w="3212" w:type="dxa"/>
          </w:tcPr>
          <w:p w14:paraId="635147BC" w14:textId="25CF2D41" w:rsidR="00AE1560" w:rsidRPr="00A22FB5" w:rsidRDefault="005E14D1" w:rsidP="007C5045">
            <w:pPr>
              <w:pStyle w:val="TableCell"/>
              <w:rPr>
                <w:szCs w:val="20"/>
              </w:rPr>
            </w:pPr>
            <w:r>
              <w:rPr>
                <w:szCs w:val="20"/>
              </w:rPr>
              <w:t>Mihail Catalin Mircea</w:t>
            </w:r>
          </w:p>
        </w:tc>
        <w:tc>
          <w:tcPr>
            <w:tcW w:w="2570" w:type="dxa"/>
          </w:tcPr>
          <w:p w14:paraId="4039D3C2" w14:textId="73C354EE" w:rsidR="004D5692" w:rsidRPr="00182664" w:rsidRDefault="005E14D1" w:rsidP="007C5045">
            <w:pPr>
              <w:pStyle w:val="TableCell"/>
              <w:rPr>
                <w:szCs w:val="20"/>
                <w:lang w:val="pt-BR"/>
              </w:rPr>
            </w:pPr>
            <w:r>
              <w:rPr>
                <w:szCs w:val="20"/>
              </w:rPr>
              <w:t>Daniel Silion</w:t>
            </w:r>
            <w:r>
              <w:rPr>
                <w:szCs w:val="20"/>
                <w:lang w:val="pt-BR"/>
              </w:rPr>
              <w:t xml:space="preserve"> - </w:t>
            </w:r>
            <w:r w:rsidR="00AE47C4">
              <w:rPr>
                <w:szCs w:val="20"/>
                <w:lang w:val="pt-BR"/>
              </w:rPr>
              <w:t>9/18/2017</w:t>
            </w:r>
          </w:p>
        </w:tc>
        <w:tc>
          <w:tcPr>
            <w:tcW w:w="2717" w:type="dxa"/>
          </w:tcPr>
          <w:p w14:paraId="057D98DD" w14:textId="096FD135" w:rsidR="00AE1560" w:rsidRPr="00A22FB5" w:rsidRDefault="00AE1560" w:rsidP="007C5045">
            <w:pPr>
              <w:pStyle w:val="TableCell"/>
              <w:rPr>
                <w:szCs w:val="20"/>
              </w:rPr>
            </w:pPr>
          </w:p>
        </w:tc>
      </w:tr>
      <w:tr w:rsidR="00AE1560" w14:paraId="4A6A2A12" w14:textId="77777777" w:rsidTr="007C5045">
        <w:tc>
          <w:tcPr>
            <w:tcW w:w="3212" w:type="dxa"/>
          </w:tcPr>
          <w:p w14:paraId="39F9A062" w14:textId="77777777" w:rsidR="00AE1560" w:rsidRDefault="00AE1560" w:rsidP="007C5045">
            <w:pPr>
              <w:pStyle w:val="TableCell"/>
              <w:rPr>
                <w:szCs w:val="20"/>
              </w:rPr>
            </w:pPr>
          </w:p>
        </w:tc>
        <w:tc>
          <w:tcPr>
            <w:tcW w:w="2570" w:type="dxa"/>
          </w:tcPr>
          <w:p w14:paraId="388A9330" w14:textId="77777777" w:rsidR="00AE1560" w:rsidRDefault="00AE1560" w:rsidP="007C5045">
            <w:pPr>
              <w:pStyle w:val="TableCell"/>
              <w:rPr>
                <w:szCs w:val="20"/>
              </w:rPr>
            </w:pPr>
          </w:p>
        </w:tc>
        <w:tc>
          <w:tcPr>
            <w:tcW w:w="2717" w:type="dxa"/>
          </w:tcPr>
          <w:p w14:paraId="373D6C22" w14:textId="77777777" w:rsidR="00AE1560" w:rsidRDefault="00AE1560" w:rsidP="007C5045">
            <w:pPr>
              <w:pStyle w:val="TableCell"/>
              <w:rPr>
                <w:szCs w:val="20"/>
              </w:rPr>
            </w:pPr>
          </w:p>
        </w:tc>
      </w:tr>
    </w:tbl>
    <w:p w14:paraId="2D21DD4B" w14:textId="77777777" w:rsidR="00F05045" w:rsidRDefault="00F05045">
      <w:pPr>
        <w:spacing w:before="0" w:after="0"/>
        <w:jc w:val="left"/>
        <w:rPr>
          <w:rFonts w:ascii="Arial" w:hAnsi="Arial" w:cs="Arial"/>
          <w:b/>
          <w:caps/>
          <w:sz w:val="32"/>
          <w:szCs w:val="20"/>
        </w:rPr>
      </w:pPr>
      <w:r>
        <w:br w:type="page"/>
      </w:r>
    </w:p>
    <w:p w14:paraId="71B76F05" w14:textId="77777777" w:rsidR="001E78D2" w:rsidRDefault="001E78D2" w:rsidP="001E78D2">
      <w:pPr>
        <w:pStyle w:val="RevHistory"/>
      </w:pPr>
      <w:r>
        <w:lastRenderedPageBreak/>
        <w:t>REVISION HISTORY</w:t>
      </w:r>
    </w:p>
    <w:tbl>
      <w:tblPr>
        <w:tblW w:w="904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0"/>
        <w:gridCol w:w="1810"/>
        <w:gridCol w:w="1700"/>
        <w:gridCol w:w="4549"/>
      </w:tblGrid>
      <w:tr w:rsidR="001E78D2" w14:paraId="07114DB0" w14:textId="77777777" w:rsidTr="00315602">
        <w:trPr>
          <w:trHeight w:val="240"/>
          <w:tblHeader/>
          <w:jc w:val="center"/>
        </w:trPr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52B0708" w14:textId="77777777" w:rsidR="001E78D2" w:rsidRPr="00315602" w:rsidRDefault="001E78D2" w:rsidP="00541765">
            <w:pPr>
              <w:pStyle w:val="TableHeader"/>
              <w:rPr>
                <w:color w:val="auto"/>
              </w:rPr>
            </w:pPr>
            <w:r w:rsidRPr="00315602">
              <w:rPr>
                <w:color w:val="auto"/>
              </w:rPr>
              <w:t>Version</w:t>
            </w:r>
          </w:p>
        </w:tc>
        <w:tc>
          <w:tcPr>
            <w:tcW w:w="181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EB98D40" w14:textId="77777777" w:rsidR="001E78D2" w:rsidRPr="00315602" w:rsidRDefault="001E78D2" w:rsidP="00541765">
            <w:pPr>
              <w:pStyle w:val="TableHeader"/>
              <w:rPr>
                <w:color w:val="auto"/>
              </w:rPr>
            </w:pPr>
            <w:r w:rsidRPr="00315602">
              <w:rPr>
                <w:color w:val="auto"/>
              </w:rPr>
              <w:t>Date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F6CDE2A" w14:textId="77777777" w:rsidR="001E78D2" w:rsidRPr="00315602" w:rsidRDefault="001E78D2" w:rsidP="00541765">
            <w:pPr>
              <w:pStyle w:val="TableHeader"/>
              <w:rPr>
                <w:color w:val="auto"/>
              </w:rPr>
            </w:pPr>
            <w:r w:rsidRPr="00315602">
              <w:rPr>
                <w:color w:val="auto"/>
              </w:rPr>
              <w:t>Author</w:t>
            </w:r>
          </w:p>
        </w:tc>
        <w:tc>
          <w:tcPr>
            <w:tcW w:w="454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E93CC4B" w14:textId="4A3C5FC3" w:rsidR="001E78D2" w:rsidRPr="00315602" w:rsidRDefault="00315602" w:rsidP="00541765">
            <w:pPr>
              <w:pStyle w:val="TableHeader"/>
              <w:rPr>
                <w:color w:val="auto"/>
              </w:rPr>
            </w:pPr>
            <w:r>
              <w:rPr>
                <w:color w:val="auto"/>
              </w:rPr>
              <w:t>Changes</w:t>
            </w:r>
          </w:p>
        </w:tc>
      </w:tr>
      <w:tr w:rsidR="00914FE4" w14:paraId="4BD0DEE5" w14:textId="77777777" w:rsidTr="00851328">
        <w:trPr>
          <w:jc w:val="center"/>
        </w:trPr>
        <w:tc>
          <w:tcPr>
            <w:tcW w:w="990" w:type="dxa"/>
            <w:tcBorders>
              <w:left w:val="single" w:sz="12" w:space="0" w:color="auto"/>
            </w:tcBorders>
          </w:tcPr>
          <w:p w14:paraId="3DDE16E7" w14:textId="23F6F953" w:rsidR="00914FE4" w:rsidRDefault="001C4D62" w:rsidP="00541765">
            <w:pPr>
              <w:pStyle w:val="TableBody"/>
            </w:pPr>
            <w:r>
              <w:t>1.0</w:t>
            </w:r>
          </w:p>
        </w:tc>
        <w:tc>
          <w:tcPr>
            <w:tcW w:w="1810" w:type="dxa"/>
          </w:tcPr>
          <w:p w14:paraId="0C217E14" w14:textId="306AD9EB" w:rsidR="00914FE4" w:rsidRDefault="001C4D62" w:rsidP="00F348AB">
            <w:pPr>
              <w:pStyle w:val="TableBody"/>
            </w:pPr>
            <w:r>
              <w:t>9/15/2017</w:t>
            </w:r>
          </w:p>
        </w:tc>
        <w:tc>
          <w:tcPr>
            <w:tcW w:w="1700" w:type="dxa"/>
          </w:tcPr>
          <w:p w14:paraId="7BEE76CA" w14:textId="4CCE11C2" w:rsidR="00914FE4" w:rsidRDefault="001C4D62" w:rsidP="00914C4A">
            <w:pPr>
              <w:pStyle w:val="TableBody"/>
              <w:ind w:left="152"/>
            </w:pPr>
            <w:r>
              <w:t>Mihail Catalin Mircea</w:t>
            </w:r>
          </w:p>
        </w:tc>
        <w:tc>
          <w:tcPr>
            <w:tcW w:w="4549" w:type="dxa"/>
            <w:tcBorders>
              <w:right w:val="single" w:sz="12" w:space="0" w:color="auto"/>
            </w:tcBorders>
          </w:tcPr>
          <w:p w14:paraId="06502610" w14:textId="10E6451E" w:rsidR="00914FE4" w:rsidRDefault="00BB5BDA" w:rsidP="00CF0420">
            <w:pPr>
              <w:pStyle w:val="TableBody"/>
            </w:pPr>
            <w:r>
              <w:t>Initial version</w:t>
            </w:r>
          </w:p>
        </w:tc>
      </w:tr>
      <w:tr w:rsidR="00B11DE8" w14:paraId="54567580" w14:textId="77777777" w:rsidTr="00851328">
        <w:trPr>
          <w:jc w:val="center"/>
        </w:trPr>
        <w:tc>
          <w:tcPr>
            <w:tcW w:w="990" w:type="dxa"/>
            <w:tcBorders>
              <w:left w:val="single" w:sz="12" w:space="0" w:color="auto"/>
            </w:tcBorders>
          </w:tcPr>
          <w:p w14:paraId="2703E20A" w14:textId="33F41E86" w:rsidR="00B11DE8" w:rsidRDefault="0046235A" w:rsidP="00541765">
            <w:pPr>
              <w:pStyle w:val="TableBody"/>
            </w:pPr>
            <w:r>
              <w:t>1.1</w:t>
            </w:r>
          </w:p>
        </w:tc>
        <w:tc>
          <w:tcPr>
            <w:tcW w:w="1810" w:type="dxa"/>
          </w:tcPr>
          <w:p w14:paraId="5B037438" w14:textId="01E18B1C" w:rsidR="00B11DE8" w:rsidRDefault="0046235A" w:rsidP="00F348AB">
            <w:pPr>
              <w:pStyle w:val="TableBody"/>
            </w:pPr>
            <w:r>
              <w:t>10/31/17</w:t>
            </w:r>
          </w:p>
        </w:tc>
        <w:tc>
          <w:tcPr>
            <w:tcW w:w="1700" w:type="dxa"/>
          </w:tcPr>
          <w:p w14:paraId="2E8E7956" w14:textId="3786CFFA" w:rsidR="00B11DE8" w:rsidRDefault="0046235A" w:rsidP="00E87392">
            <w:pPr>
              <w:pStyle w:val="TableBody"/>
              <w:ind w:left="152"/>
            </w:pPr>
            <w:r>
              <w:t>Daniel Silion</w:t>
            </w:r>
          </w:p>
        </w:tc>
        <w:tc>
          <w:tcPr>
            <w:tcW w:w="4549" w:type="dxa"/>
            <w:tcBorders>
              <w:right w:val="single" w:sz="12" w:space="0" w:color="auto"/>
            </w:tcBorders>
          </w:tcPr>
          <w:p w14:paraId="6DF7BE8F" w14:textId="6DE80083" w:rsidR="00CF0420" w:rsidRDefault="0046235A" w:rsidP="005C4CA4">
            <w:pPr>
              <w:pStyle w:val="TableBody"/>
            </w:pPr>
            <w:r>
              <w:t>Added support for 1024 samples x 128 chirps</w:t>
            </w:r>
          </w:p>
        </w:tc>
      </w:tr>
      <w:tr w:rsidR="00914FE4" w14:paraId="4C0CF626" w14:textId="77777777" w:rsidTr="00851328">
        <w:trPr>
          <w:jc w:val="center"/>
        </w:trPr>
        <w:tc>
          <w:tcPr>
            <w:tcW w:w="990" w:type="dxa"/>
            <w:tcBorders>
              <w:left w:val="single" w:sz="12" w:space="0" w:color="auto"/>
            </w:tcBorders>
          </w:tcPr>
          <w:p w14:paraId="13E68B97" w14:textId="108F7380" w:rsidR="00914FE4" w:rsidRDefault="00BB5BDA" w:rsidP="00541765">
            <w:pPr>
              <w:pStyle w:val="TableBody"/>
            </w:pPr>
            <w:r>
              <w:t>1.2</w:t>
            </w:r>
          </w:p>
        </w:tc>
        <w:tc>
          <w:tcPr>
            <w:tcW w:w="1810" w:type="dxa"/>
          </w:tcPr>
          <w:p w14:paraId="0E85DC67" w14:textId="1B80C0CA" w:rsidR="00914FE4" w:rsidRDefault="00BB5BDA" w:rsidP="00662688">
            <w:pPr>
              <w:pStyle w:val="TableBody"/>
            </w:pPr>
            <w:r>
              <w:t>01/15/18</w:t>
            </w:r>
          </w:p>
        </w:tc>
        <w:tc>
          <w:tcPr>
            <w:tcW w:w="1700" w:type="dxa"/>
          </w:tcPr>
          <w:p w14:paraId="406505E7" w14:textId="5505DB1B" w:rsidR="00914FE4" w:rsidRDefault="00BB5BDA" w:rsidP="00541765">
            <w:pPr>
              <w:pStyle w:val="TableBody"/>
              <w:ind w:left="152"/>
            </w:pPr>
            <w:r>
              <w:t>Mihail Catalin Mircea</w:t>
            </w:r>
          </w:p>
        </w:tc>
        <w:tc>
          <w:tcPr>
            <w:tcW w:w="4549" w:type="dxa"/>
            <w:tcBorders>
              <w:right w:val="single" w:sz="12" w:space="0" w:color="auto"/>
            </w:tcBorders>
          </w:tcPr>
          <w:p w14:paraId="1C56E146" w14:textId="29A26F48" w:rsidR="00F33DE7" w:rsidRDefault="00BB5BDA" w:rsidP="00B53A50">
            <w:pPr>
              <w:pStyle w:val="TableBody"/>
            </w:pPr>
            <w:r>
              <w:t>Added support for DOA</w:t>
            </w:r>
            <w:r w:rsidR="00226579">
              <w:t xml:space="preserve"> and TD-MIMO</w:t>
            </w:r>
          </w:p>
        </w:tc>
      </w:tr>
      <w:tr w:rsidR="009F0BD5" w14:paraId="44CCC2D9" w14:textId="77777777" w:rsidTr="00851328">
        <w:trPr>
          <w:jc w:val="center"/>
        </w:trPr>
        <w:tc>
          <w:tcPr>
            <w:tcW w:w="990" w:type="dxa"/>
            <w:tcBorders>
              <w:left w:val="single" w:sz="12" w:space="0" w:color="auto"/>
            </w:tcBorders>
          </w:tcPr>
          <w:p w14:paraId="0C4F96A7" w14:textId="17E8FD7F" w:rsidR="009F0BD5" w:rsidRDefault="009F0BD5" w:rsidP="00541765">
            <w:pPr>
              <w:pStyle w:val="TableBody"/>
            </w:pPr>
            <w:bookmarkStart w:id="10" w:name="_Hlk46411514"/>
            <w:r>
              <w:t>1.3</w:t>
            </w:r>
          </w:p>
        </w:tc>
        <w:tc>
          <w:tcPr>
            <w:tcW w:w="1810" w:type="dxa"/>
          </w:tcPr>
          <w:p w14:paraId="64534661" w14:textId="115B10FF" w:rsidR="009F0BD5" w:rsidRDefault="00577B5A" w:rsidP="00662688">
            <w:pPr>
              <w:pStyle w:val="TableBody"/>
            </w:pPr>
            <w:r>
              <w:t>12</w:t>
            </w:r>
            <w:r w:rsidR="009A2EF0">
              <w:t>/</w:t>
            </w:r>
            <w:r>
              <w:t>17</w:t>
            </w:r>
            <w:r w:rsidR="009A2EF0">
              <w:t>/19</w:t>
            </w:r>
          </w:p>
        </w:tc>
        <w:tc>
          <w:tcPr>
            <w:tcW w:w="1700" w:type="dxa"/>
          </w:tcPr>
          <w:p w14:paraId="69BFDC8A" w14:textId="0D407BC2" w:rsidR="009F0BD5" w:rsidRDefault="009A2EF0" w:rsidP="00541765">
            <w:pPr>
              <w:pStyle w:val="TableBody"/>
              <w:ind w:left="152"/>
            </w:pPr>
            <w:r>
              <w:t>Cristian Devan</w:t>
            </w:r>
          </w:p>
        </w:tc>
        <w:tc>
          <w:tcPr>
            <w:tcW w:w="4549" w:type="dxa"/>
            <w:tcBorders>
              <w:right w:val="single" w:sz="12" w:space="0" w:color="auto"/>
            </w:tcBorders>
          </w:tcPr>
          <w:p w14:paraId="3D237EB5" w14:textId="77777777" w:rsidR="009F0BD5" w:rsidRDefault="009A2EF0" w:rsidP="00B53A50">
            <w:pPr>
              <w:pStyle w:val="TableBody"/>
            </w:pPr>
            <w:r>
              <w:t xml:space="preserve">Modified the SPT kernels to work with </w:t>
            </w:r>
            <w:r w:rsidRPr="00A53D6A">
              <w:rPr>
                <w:bCs/>
                <w:szCs w:val="16"/>
              </w:rPr>
              <w:t>Model-Based Design</w:t>
            </w:r>
            <w:r w:rsidRPr="00A53D6A">
              <w:rPr>
                <w:szCs w:val="16"/>
              </w:rPr>
              <w:t xml:space="preserve"> </w:t>
            </w:r>
            <w:r w:rsidRPr="00A53D6A">
              <w:rPr>
                <w:bCs/>
                <w:szCs w:val="16"/>
              </w:rPr>
              <w:t>SPT Toolbox</w:t>
            </w:r>
            <w:r>
              <w:t xml:space="preserve"> V 1.3.0</w:t>
            </w:r>
          </w:p>
          <w:p w14:paraId="007C8A28" w14:textId="0CC724DC" w:rsidR="00BD42C6" w:rsidRPr="009A2EF0" w:rsidRDefault="00E91AA1" w:rsidP="00BD42C6">
            <w:pPr>
              <w:pStyle w:val="TableBody"/>
            </w:pPr>
            <w:r>
              <w:t>Updated</w:t>
            </w:r>
            <w:r w:rsidR="00BD42C6">
              <w:t xml:space="preserve"> kernel profiling times</w:t>
            </w:r>
          </w:p>
        </w:tc>
      </w:tr>
      <w:bookmarkEnd w:id="10"/>
      <w:tr w:rsidR="000B61E4" w14:paraId="1CD51EE3" w14:textId="77777777" w:rsidTr="00851328">
        <w:trPr>
          <w:jc w:val="center"/>
        </w:trPr>
        <w:tc>
          <w:tcPr>
            <w:tcW w:w="990" w:type="dxa"/>
            <w:tcBorders>
              <w:left w:val="single" w:sz="12" w:space="0" w:color="auto"/>
            </w:tcBorders>
          </w:tcPr>
          <w:p w14:paraId="10180C82" w14:textId="4A89102F" w:rsidR="000B61E4" w:rsidRDefault="000B61E4" w:rsidP="000B61E4">
            <w:pPr>
              <w:pStyle w:val="TableBody"/>
            </w:pPr>
            <w:r>
              <w:t>1.4</w:t>
            </w:r>
          </w:p>
        </w:tc>
        <w:tc>
          <w:tcPr>
            <w:tcW w:w="1810" w:type="dxa"/>
          </w:tcPr>
          <w:p w14:paraId="05A489E2" w14:textId="073EBD4F" w:rsidR="000B61E4" w:rsidRDefault="000B61E4" w:rsidP="000B61E4">
            <w:pPr>
              <w:pStyle w:val="TableBody"/>
            </w:pPr>
            <w:r>
              <w:t>07/23/20</w:t>
            </w:r>
          </w:p>
        </w:tc>
        <w:tc>
          <w:tcPr>
            <w:tcW w:w="1700" w:type="dxa"/>
          </w:tcPr>
          <w:p w14:paraId="144A4E7D" w14:textId="0CF13833" w:rsidR="000B61E4" w:rsidRPr="006B1FE6" w:rsidRDefault="000B61E4" w:rsidP="000B61E4">
            <w:pPr>
              <w:pStyle w:val="TableBody"/>
              <w:ind w:left="152"/>
            </w:pPr>
            <w:r w:rsidRPr="006B1FE6">
              <w:t>Cristian Devan</w:t>
            </w:r>
          </w:p>
        </w:tc>
        <w:tc>
          <w:tcPr>
            <w:tcW w:w="4549" w:type="dxa"/>
            <w:tcBorders>
              <w:right w:val="single" w:sz="12" w:space="0" w:color="auto"/>
            </w:tcBorders>
          </w:tcPr>
          <w:p w14:paraId="01B1CB69" w14:textId="1D05AE5B" w:rsidR="000B61E4" w:rsidRDefault="000B61E4" w:rsidP="000B61E4">
            <w:pPr>
              <w:pStyle w:val="TableBody"/>
            </w:pPr>
            <w:r>
              <w:t xml:space="preserve">Modified the SPT kernels to work with </w:t>
            </w:r>
            <w:r w:rsidRPr="00A53D6A">
              <w:rPr>
                <w:bCs/>
                <w:szCs w:val="16"/>
              </w:rPr>
              <w:t>Model-Based Design</w:t>
            </w:r>
            <w:r w:rsidRPr="00A53D6A">
              <w:rPr>
                <w:szCs w:val="16"/>
              </w:rPr>
              <w:t xml:space="preserve"> </w:t>
            </w:r>
            <w:r w:rsidRPr="00A53D6A">
              <w:rPr>
                <w:bCs/>
                <w:szCs w:val="16"/>
              </w:rPr>
              <w:t>SPT Toolbox</w:t>
            </w:r>
            <w:r>
              <w:t xml:space="preserve"> V 1.4.0</w:t>
            </w:r>
          </w:p>
        </w:tc>
      </w:tr>
      <w:tr w:rsidR="000B61E4" w14:paraId="333B6A39" w14:textId="77777777" w:rsidTr="00851328">
        <w:trPr>
          <w:jc w:val="center"/>
        </w:trPr>
        <w:tc>
          <w:tcPr>
            <w:tcW w:w="990" w:type="dxa"/>
            <w:tcBorders>
              <w:left w:val="single" w:sz="12" w:space="0" w:color="auto"/>
            </w:tcBorders>
          </w:tcPr>
          <w:p w14:paraId="0CA9CC1C" w14:textId="2299C445" w:rsidR="000B61E4" w:rsidRDefault="000B61E4" w:rsidP="000B61E4">
            <w:pPr>
              <w:pStyle w:val="TableBody"/>
            </w:pPr>
            <w:r>
              <w:t>1.5</w:t>
            </w:r>
          </w:p>
        </w:tc>
        <w:tc>
          <w:tcPr>
            <w:tcW w:w="1810" w:type="dxa"/>
          </w:tcPr>
          <w:p w14:paraId="690809E3" w14:textId="3131D70A" w:rsidR="000B61E4" w:rsidRDefault="000B61E4" w:rsidP="000B61E4">
            <w:pPr>
              <w:pStyle w:val="TableBody"/>
            </w:pPr>
            <w:r>
              <w:t>06/11/21</w:t>
            </w:r>
          </w:p>
        </w:tc>
        <w:tc>
          <w:tcPr>
            <w:tcW w:w="1700" w:type="dxa"/>
          </w:tcPr>
          <w:p w14:paraId="747040BF" w14:textId="2A0DE14E" w:rsidR="000B61E4" w:rsidRDefault="000B61E4" w:rsidP="000B61E4">
            <w:pPr>
              <w:pStyle w:val="TableBody"/>
              <w:ind w:left="152"/>
            </w:pPr>
            <w:r>
              <w:t>Daniel Silion</w:t>
            </w:r>
          </w:p>
        </w:tc>
        <w:tc>
          <w:tcPr>
            <w:tcW w:w="4549" w:type="dxa"/>
            <w:tcBorders>
              <w:right w:val="single" w:sz="12" w:space="0" w:color="auto"/>
            </w:tcBorders>
          </w:tcPr>
          <w:p w14:paraId="1170E630" w14:textId="03B684B9" w:rsidR="000B61E4" w:rsidRDefault="000B61E4" w:rsidP="000B61E4">
            <w:pPr>
              <w:pStyle w:val="TableBody"/>
            </w:pPr>
            <w:r>
              <w:t>Added reference to SPT3.1 kernels</w:t>
            </w:r>
          </w:p>
        </w:tc>
      </w:tr>
    </w:tbl>
    <w:p w14:paraId="048C1531" w14:textId="44293CDE" w:rsidR="00A27F5E" w:rsidRDefault="00A27F5E" w:rsidP="001E78D2"/>
    <w:p w14:paraId="0D159C3F" w14:textId="77777777" w:rsidR="001E78D2" w:rsidRPr="001E78D2" w:rsidRDefault="00972942" w:rsidP="001E78D2">
      <w:r>
        <w:br w:type="page"/>
      </w:r>
    </w:p>
    <w:p w14:paraId="1117CD25" w14:textId="77777777" w:rsidR="004734AE" w:rsidRDefault="000753C8" w:rsidP="00B166DF">
      <w:pPr>
        <w:pStyle w:val="TOC1"/>
      </w:pPr>
      <w:r>
        <w:lastRenderedPageBreak/>
        <w:t xml:space="preserve">                                                 </w:t>
      </w:r>
      <w:r w:rsidR="004734AE">
        <w:t>TABLE OF CONTENTS</w:t>
      </w:r>
    </w:p>
    <w:p w14:paraId="5A66E220" w14:textId="701D4C9D" w:rsidR="00224701" w:rsidRDefault="00624E71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zh-CN"/>
        </w:rPr>
      </w:pPr>
      <w:r w:rsidRPr="0024741B">
        <w:rPr>
          <w:sz w:val="18"/>
          <w:szCs w:val="18"/>
        </w:rPr>
        <w:fldChar w:fldCharType="begin"/>
      </w:r>
      <w:r w:rsidR="00001B14" w:rsidRPr="0024741B">
        <w:rPr>
          <w:sz w:val="18"/>
          <w:szCs w:val="18"/>
        </w:rPr>
        <w:instrText xml:space="preserve"> TOC \o "1-3" \h \z \u </w:instrText>
      </w:r>
      <w:r w:rsidRPr="0024741B">
        <w:rPr>
          <w:sz w:val="18"/>
          <w:szCs w:val="18"/>
        </w:rPr>
        <w:fldChar w:fldCharType="separate"/>
      </w:r>
      <w:hyperlink w:anchor="_Toc74320554" w:history="1">
        <w:r w:rsidR="00224701" w:rsidRPr="0005294E">
          <w:rPr>
            <w:rStyle w:val="Hyperlink"/>
            <w:noProof/>
          </w:rPr>
          <w:t>SPT Kernels bitexact model for matlab</w:t>
        </w:r>
        <w:r w:rsidR="00224701">
          <w:rPr>
            <w:noProof/>
            <w:webHidden/>
          </w:rPr>
          <w:tab/>
        </w:r>
        <w:r w:rsidR="00224701">
          <w:rPr>
            <w:noProof/>
            <w:webHidden/>
          </w:rPr>
          <w:fldChar w:fldCharType="begin"/>
        </w:r>
        <w:r w:rsidR="00224701">
          <w:rPr>
            <w:noProof/>
            <w:webHidden/>
          </w:rPr>
          <w:instrText xml:space="preserve"> PAGEREF _Toc74320554 \h </w:instrText>
        </w:r>
        <w:r w:rsidR="00224701">
          <w:rPr>
            <w:noProof/>
            <w:webHidden/>
          </w:rPr>
        </w:r>
        <w:r w:rsidR="00224701">
          <w:rPr>
            <w:noProof/>
            <w:webHidden/>
          </w:rPr>
          <w:fldChar w:fldCharType="separate"/>
        </w:r>
        <w:r w:rsidR="00224701">
          <w:rPr>
            <w:noProof/>
            <w:webHidden/>
          </w:rPr>
          <w:t>1</w:t>
        </w:r>
        <w:r w:rsidR="00224701">
          <w:rPr>
            <w:noProof/>
            <w:webHidden/>
          </w:rPr>
          <w:fldChar w:fldCharType="end"/>
        </w:r>
      </w:hyperlink>
    </w:p>
    <w:p w14:paraId="37FDCDED" w14:textId="54F475BB" w:rsidR="00224701" w:rsidRDefault="00224701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zh-CN"/>
        </w:rPr>
      </w:pPr>
      <w:hyperlink w:anchor="_Toc74320555" w:history="1">
        <w:r w:rsidRPr="0005294E">
          <w:rPr>
            <w:rStyle w:val="Hyperlink"/>
            <w:noProof/>
          </w:rPr>
          <w:t>1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_Toc74320555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D1D0F2" w14:textId="3563B989" w:rsidR="00224701" w:rsidRDefault="00224701">
      <w:pPr>
        <w:pStyle w:val="TOC2"/>
        <w:tabs>
          <w:tab w:val="left" w:pos="880"/>
          <w:tab w:val="right" w:leader="dot" w:pos="8499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zh-CN"/>
        </w:rPr>
      </w:pPr>
      <w:hyperlink w:anchor="_Toc74320556" w:history="1">
        <w:r w:rsidRPr="0005294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zh-CN"/>
          </w:rPr>
          <w:tab/>
        </w:r>
        <w:r w:rsidRPr="0005294E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_Toc74320556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499134" w14:textId="61EBAE13" w:rsidR="00224701" w:rsidRDefault="00224701">
      <w:pPr>
        <w:pStyle w:val="TOC2"/>
        <w:tabs>
          <w:tab w:val="left" w:pos="880"/>
          <w:tab w:val="right" w:leader="dot" w:pos="8499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zh-CN"/>
        </w:rPr>
      </w:pPr>
      <w:hyperlink w:anchor="_Toc74320557" w:history="1">
        <w:r w:rsidRPr="0005294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zh-CN"/>
          </w:rPr>
          <w:tab/>
        </w:r>
        <w:r w:rsidRPr="0005294E">
          <w:rPr>
            <w:rStyle w:val="Hyperlink"/>
            <w:noProof/>
          </w:rPr>
          <w:t>Audience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_Toc74320557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546810" w14:textId="69AA5BE1" w:rsidR="00224701" w:rsidRDefault="00224701">
      <w:pPr>
        <w:pStyle w:val="TOC2"/>
        <w:tabs>
          <w:tab w:val="left" w:pos="880"/>
          <w:tab w:val="right" w:leader="dot" w:pos="8499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zh-CN"/>
        </w:rPr>
      </w:pPr>
      <w:hyperlink w:anchor="_Toc74320558" w:history="1">
        <w:r w:rsidRPr="0005294E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zh-CN"/>
          </w:rPr>
          <w:tab/>
        </w:r>
        <w:r w:rsidRPr="0005294E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_Toc74320558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28DE24" w14:textId="541FB458" w:rsidR="00224701" w:rsidRDefault="00224701">
      <w:pPr>
        <w:pStyle w:val="TOC2"/>
        <w:tabs>
          <w:tab w:val="left" w:pos="880"/>
          <w:tab w:val="right" w:leader="dot" w:pos="8499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zh-CN"/>
        </w:rPr>
      </w:pPr>
      <w:hyperlink w:anchor="_Toc74320559" w:history="1">
        <w:r w:rsidRPr="0005294E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zh-CN"/>
          </w:rPr>
          <w:tab/>
        </w:r>
        <w:r w:rsidRPr="0005294E">
          <w:rPr>
            <w:rStyle w:val="Hyperlink"/>
            <w:noProof/>
          </w:rPr>
          <w:t>Definitions, Acronyms,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_Toc74320559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DEEAFC" w14:textId="5DE5972E" w:rsidR="00224701" w:rsidRDefault="00224701">
      <w:pPr>
        <w:pStyle w:val="TOC2"/>
        <w:tabs>
          <w:tab w:val="left" w:pos="880"/>
          <w:tab w:val="right" w:leader="dot" w:pos="8499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zh-CN"/>
        </w:rPr>
      </w:pPr>
      <w:hyperlink w:anchor="_Toc74320560" w:history="1">
        <w:r w:rsidRPr="0005294E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zh-CN"/>
          </w:rPr>
          <w:tab/>
        </w:r>
        <w:r w:rsidRPr="0005294E">
          <w:rPr>
            <w:rStyle w:val="Hyperlink"/>
            <w:noProof/>
          </w:rPr>
          <w:t>Document 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_Toc74320560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E9B291" w14:textId="6F6939AF" w:rsidR="00224701" w:rsidRDefault="00224701">
      <w:pPr>
        <w:pStyle w:val="TOC2"/>
        <w:tabs>
          <w:tab w:val="left" w:pos="880"/>
          <w:tab w:val="right" w:leader="dot" w:pos="8499"/>
        </w:tabs>
        <w:rPr>
          <w:rFonts w:asciiTheme="minorHAnsi" w:eastAsiaTheme="minorEastAsia" w:hAnsiTheme="minorHAnsi" w:cstheme="minorBidi"/>
          <w:b w:val="0"/>
          <w:bCs w:val="0"/>
          <w:noProof/>
          <w:szCs w:val="22"/>
          <w:lang w:eastAsia="zh-CN"/>
        </w:rPr>
      </w:pPr>
      <w:hyperlink w:anchor="_Toc74320561" w:history="1">
        <w:r w:rsidRPr="0005294E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22"/>
            <w:lang w:eastAsia="zh-CN"/>
          </w:rPr>
          <w:tab/>
        </w:r>
        <w:r w:rsidRPr="0005294E">
          <w:rPr>
            <w:rStyle w:val="Hyperlink"/>
            <w:noProof/>
          </w:rPr>
          <w:t>Problem Reporting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_Toc74320561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74499B" w14:textId="2B9563AD" w:rsidR="00224701" w:rsidRDefault="00224701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zh-CN"/>
        </w:rPr>
      </w:pPr>
      <w:hyperlink w:anchor="_Toc74320562" w:history="1">
        <w:r w:rsidRPr="0005294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2"/>
            <w:szCs w:val="22"/>
            <w:lang w:eastAsia="zh-CN"/>
          </w:rPr>
          <w:tab/>
        </w:r>
        <w:r w:rsidRPr="0005294E">
          <w:rPr>
            <w:rStyle w:val="Hyperlink"/>
            <w:noProof/>
          </w:rPr>
          <w:t>Kernels usage and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_Toc74320562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388C7D" w14:textId="5839E276" w:rsidR="00224701" w:rsidRDefault="00224701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zh-CN"/>
        </w:rPr>
      </w:pPr>
      <w:hyperlink w:anchor="_Toc74320563" w:history="1">
        <w:r w:rsidRPr="0005294E">
          <w:rPr>
            <w:rStyle w:val="Hyperlink"/>
            <w:noProof/>
          </w:rPr>
          <w:t>3. Profiling/execution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_Toc74320563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42F971" w14:textId="40724E55" w:rsidR="00845B17" w:rsidRDefault="00624E71" w:rsidP="00001B14">
      <w:pPr>
        <w:jc w:val="center"/>
      </w:pPr>
      <w:r w:rsidRPr="0024741B">
        <w:rPr>
          <w:sz w:val="18"/>
          <w:szCs w:val="18"/>
        </w:rPr>
        <w:fldChar w:fldCharType="end"/>
      </w:r>
    </w:p>
    <w:p w14:paraId="356836FF" w14:textId="77777777" w:rsidR="00013892" w:rsidRDefault="00013892" w:rsidP="008B001A">
      <w:pPr>
        <w:rPr>
          <w:b/>
          <w:bCs/>
        </w:rPr>
      </w:pPr>
    </w:p>
    <w:p w14:paraId="7A12B165" w14:textId="77777777" w:rsidR="00013892" w:rsidRDefault="00013892" w:rsidP="00001B14">
      <w:pPr>
        <w:jc w:val="center"/>
        <w:rPr>
          <w:b/>
          <w:bCs/>
        </w:rPr>
      </w:pPr>
    </w:p>
    <w:p w14:paraId="3A2C6AF3" w14:textId="77777777" w:rsidR="00001B14" w:rsidRDefault="00001B14" w:rsidP="00001B14">
      <w:pPr>
        <w:jc w:val="center"/>
        <w:rPr>
          <w:b/>
          <w:bCs/>
        </w:rPr>
      </w:pPr>
      <w:r w:rsidRPr="00001B14">
        <w:rPr>
          <w:b/>
          <w:bCs/>
        </w:rPr>
        <w:t>LIST OF TABLES</w:t>
      </w:r>
    </w:p>
    <w:p w14:paraId="21893FEE" w14:textId="452AFB1C" w:rsidR="00F31093" w:rsidRDefault="00624E71">
      <w:pPr>
        <w:pStyle w:val="TableofFigures"/>
        <w:tabs>
          <w:tab w:val="right" w:leader="dot" w:pos="8499"/>
        </w:tabs>
        <w:rPr>
          <w:rFonts w:asciiTheme="minorHAnsi" w:eastAsiaTheme="minorEastAsia" w:hAnsiTheme="minorHAnsi" w:cstheme="minorBidi"/>
          <w:noProof/>
          <w:szCs w:val="22"/>
        </w:rPr>
      </w:pPr>
      <w:r w:rsidRPr="0024741B">
        <w:rPr>
          <w:b/>
          <w:bCs/>
          <w:sz w:val="18"/>
          <w:szCs w:val="18"/>
        </w:rPr>
        <w:fldChar w:fldCharType="begin"/>
      </w:r>
      <w:r w:rsidR="00001B14" w:rsidRPr="0024741B">
        <w:rPr>
          <w:b/>
          <w:bCs/>
          <w:sz w:val="18"/>
          <w:szCs w:val="18"/>
        </w:rPr>
        <w:instrText xml:space="preserve"> TOC \h \z \c "Table" </w:instrText>
      </w:r>
      <w:r w:rsidRPr="0024741B">
        <w:rPr>
          <w:b/>
          <w:bCs/>
          <w:sz w:val="18"/>
          <w:szCs w:val="18"/>
        </w:rPr>
        <w:fldChar w:fldCharType="separate"/>
      </w:r>
      <w:hyperlink w:anchor="_Toc39754576" w:history="1">
        <w:r w:rsidR="00F31093" w:rsidRPr="00314D58">
          <w:rPr>
            <w:rStyle w:val="Hyperlink"/>
            <w:noProof/>
          </w:rPr>
          <w:t>Table 1 References Table</w:t>
        </w:r>
        <w:r w:rsidR="00F31093">
          <w:rPr>
            <w:noProof/>
            <w:webHidden/>
          </w:rPr>
          <w:tab/>
        </w:r>
        <w:r w:rsidR="00F31093">
          <w:rPr>
            <w:noProof/>
            <w:webHidden/>
          </w:rPr>
          <w:fldChar w:fldCharType="begin"/>
        </w:r>
        <w:r w:rsidR="00F31093">
          <w:rPr>
            <w:noProof/>
            <w:webHidden/>
          </w:rPr>
          <w:instrText xml:space="preserve"> PAGEREF _Toc39754576 \h </w:instrText>
        </w:r>
        <w:r w:rsidR="00F31093">
          <w:rPr>
            <w:noProof/>
            <w:webHidden/>
          </w:rPr>
        </w:r>
        <w:r w:rsidR="00F31093">
          <w:rPr>
            <w:noProof/>
            <w:webHidden/>
          </w:rPr>
          <w:fldChar w:fldCharType="separate"/>
        </w:r>
        <w:r w:rsidR="00F31093">
          <w:rPr>
            <w:noProof/>
            <w:webHidden/>
          </w:rPr>
          <w:t>4</w:t>
        </w:r>
        <w:r w:rsidR="00F31093">
          <w:rPr>
            <w:noProof/>
            <w:webHidden/>
          </w:rPr>
          <w:fldChar w:fldCharType="end"/>
        </w:r>
      </w:hyperlink>
    </w:p>
    <w:p w14:paraId="29666222" w14:textId="7AF1B9DD" w:rsidR="00F31093" w:rsidRDefault="004E78F4">
      <w:pPr>
        <w:pStyle w:val="TableofFigures"/>
        <w:tabs>
          <w:tab w:val="right" w:leader="dot" w:pos="849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9754577" w:history="1">
        <w:r w:rsidR="00F31093" w:rsidRPr="00314D58">
          <w:rPr>
            <w:rStyle w:val="Hyperlink"/>
            <w:noProof/>
          </w:rPr>
          <w:t>Table 2 Acronyms Table</w:t>
        </w:r>
        <w:r w:rsidR="00F31093">
          <w:rPr>
            <w:noProof/>
            <w:webHidden/>
          </w:rPr>
          <w:tab/>
        </w:r>
        <w:r w:rsidR="00F31093">
          <w:rPr>
            <w:noProof/>
            <w:webHidden/>
          </w:rPr>
          <w:fldChar w:fldCharType="begin"/>
        </w:r>
        <w:r w:rsidR="00F31093">
          <w:rPr>
            <w:noProof/>
            <w:webHidden/>
          </w:rPr>
          <w:instrText xml:space="preserve"> PAGEREF _Toc39754577 \h </w:instrText>
        </w:r>
        <w:r w:rsidR="00F31093">
          <w:rPr>
            <w:noProof/>
            <w:webHidden/>
          </w:rPr>
        </w:r>
        <w:r w:rsidR="00F31093">
          <w:rPr>
            <w:noProof/>
            <w:webHidden/>
          </w:rPr>
          <w:fldChar w:fldCharType="separate"/>
        </w:r>
        <w:r w:rsidR="00F31093">
          <w:rPr>
            <w:noProof/>
            <w:webHidden/>
          </w:rPr>
          <w:t>4</w:t>
        </w:r>
        <w:r w:rsidR="00F31093">
          <w:rPr>
            <w:noProof/>
            <w:webHidden/>
          </w:rPr>
          <w:fldChar w:fldCharType="end"/>
        </w:r>
      </w:hyperlink>
    </w:p>
    <w:p w14:paraId="57CF6F91" w14:textId="12C7D922" w:rsidR="00F31093" w:rsidRDefault="004E78F4">
      <w:pPr>
        <w:pStyle w:val="TableofFigures"/>
        <w:tabs>
          <w:tab w:val="right" w:leader="dot" w:pos="849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9754578" w:history="1">
        <w:r w:rsidR="00F31093" w:rsidRPr="00314D58">
          <w:rPr>
            <w:rStyle w:val="Hyperlink"/>
            <w:noProof/>
          </w:rPr>
          <w:t>Table 3 Kernels execution time</w:t>
        </w:r>
        <w:r w:rsidR="00F31093">
          <w:rPr>
            <w:noProof/>
            <w:webHidden/>
          </w:rPr>
          <w:tab/>
        </w:r>
        <w:r w:rsidR="00F31093">
          <w:rPr>
            <w:noProof/>
            <w:webHidden/>
          </w:rPr>
          <w:fldChar w:fldCharType="begin"/>
        </w:r>
        <w:r w:rsidR="00F31093">
          <w:rPr>
            <w:noProof/>
            <w:webHidden/>
          </w:rPr>
          <w:instrText xml:space="preserve"> PAGEREF _Toc39754578 \h </w:instrText>
        </w:r>
        <w:r w:rsidR="00F31093">
          <w:rPr>
            <w:noProof/>
            <w:webHidden/>
          </w:rPr>
        </w:r>
        <w:r w:rsidR="00F31093">
          <w:rPr>
            <w:noProof/>
            <w:webHidden/>
          </w:rPr>
          <w:fldChar w:fldCharType="separate"/>
        </w:r>
        <w:r w:rsidR="00F31093">
          <w:rPr>
            <w:noProof/>
            <w:webHidden/>
          </w:rPr>
          <w:t>7</w:t>
        </w:r>
        <w:r w:rsidR="00F31093">
          <w:rPr>
            <w:noProof/>
            <w:webHidden/>
          </w:rPr>
          <w:fldChar w:fldCharType="end"/>
        </w:r>
      </w:hyperlink>
    </w:p>
    <w:p w14:paraId="271FC9B6" w14:textId="46F4345A" w:rsidR="00AA1FDD" w:rsidRDefault="00624E71" w:rsidP="00AA1FDD">
      <w:pPr>
        <w:jc w:val="center"/>
        <w:rPr>
          <w:b/>
          <w:bCs/>
        </w:rPr>
      </w:pPr>
      <w:r w:rsidRPr="0024741B">
        <w:rPr>
          <w:sz w:val="18"/>
          <w:szCs w:val="18"/>
        </w:rPr>
        <w:fldChar w:fldCharType="end"/>
      </w:r>
      <w:r w:rsidR="00AA1FDD" w:rsidRPr="00AA1FDD">
        <w:rPr>
          <w:b/>
          <w:bCs/>
        </w:rPr>
        <w:t xml:space="preserve"> </w:t>
      </w:r>
    </w:p>
    <w:p w14:paraId="098A1DEB" w14:textId="77777777" w:rsidR="00AA1FDD" w:rsidRDefault="00AA1FDD" w:rsidP="00AA1FDD">
      <w:pPr>
        <w:jc w:val="center"/>
        <w:rPr>
          <w:b/>
          <w:bCs/>
        </w:rPr>
      </w:pPr>
      <w:r w:rsidRPr="00001B14">
        <w:rPr>
          <w:b/>
          <w:bCs/>
        </w:rPr>
        <w:t xml:space="preserve">LIST OF </w:t>
      </w:r>
      <w:r>
        <w:rPr>
          <w:b/>
          <w:bCs/>
        </w:rPr>
        <w:t>FIGURES</w:t>
      </w:r>
    </w:p>
    <w:p w14:paraId="12AA68D6" w14:textId="77777777" w:rsidR="00013892" w:rsidRDefault="00013892" w:rsidP="007758D8">
      <w:pPr>
        <w:rPr>
          <w:sz w:val="18"/>
          <w:szCs w:val="18"/>
        </w:rPr>
      </w:pPr>
    </w:p>
    <w:p w14:paraId="2E849084" w14:textId="77777777" w:rsidR="00013892" w:rsidRDefault="00013892" w:rsidP="000A77F5">
      <w:pPr>
        <w:rPr>
          <w:sz w:val="18"/>
          <w:szCs w:val="18"/>
        </w:rPr>
      </w:pPr>
    </w:p>
    <w:p w14:paraId="0F2B5984" w14:textId="39D250C2" w:rsidR="00001B14" w:rsidRPr="00001B14" w:rsidRDefault="00624E71" w:rsidP="0024741B">
      <w:r>
        <w:fldChar w:fldCharType="begin"/>
      </w:r>
      <w:r w:rsidR="00AA1FDD">
        <w:instrText xml:space="preserve"> TOC \h \z \c "Figure" </w:instrText>
      </w:r>
      <w:r>
        <w:fldChar w:fldCharType="separate"/>
      </w:r>
      <w:r w:rsidR="0028708A">
        <w:rPr>
          <w:b/>
          <w:bCs/>
          <w:noProof/>
        </w:rPr>
        <w:t>No figures entries found.</w:t>
      </w:r>
      <w:r>
        <w:fldChar w:fldCharType="end"/>
      </w:r>
    </w:p>
    <w:p w14:paraId="0D15C3B2" w14:textId="77777777" w:rsidR="007D4225" w:rsidRDefault="00057FD6" w:rsidP="00057FD6">
      <w:pPr>
        <w:pStyle w:val="Heading1"/>
        <w:numPr>
          <w:ilvl w:val="0"/>
          <w:numId w:val="0"/>
        </w:numPr>
      </w:pPr>
      <w:bookmarkStart w:id="11" w:name="_Toc226792373"/>
      <w:bookmarkStart w:id="12" w:name="_Toc226792448"/>
      <w:bookmarkStart w:id="13" w:name="_Toc228673474"/>
      <w:bookmarkStart w:id="14" w:name="_Toc74320555"/>
      <w:r>
        <w:lastRenderedPageBreak/>
        <w:t xml:space="preserve">1 </w:t>
      </w:r>
      <w:r w:rsidR="0065288F">
        <w:t>I</w:t>
      </w:r>
      <w:r w:rsidR="007D4225">
        <w:t>ntroduction</w:t>
      </w:r>
      <w:bookmarkEnd w:id="6"/>
      <w:bookmarkEnd w:id="7"/>
      <w:bookmarkEnd w:id="8"/>
      <w:bookmarkEnd w:id="9"/>
      <w:bookmarkEnd w:id="11"/>
      <w:bookmarkEnd w:id="12"/>
      <w:bookmarkEnd w:id="13"/>
      <w:bookmarkEnd w:id="14"/>
      <w:r w:rsidR="00901206">
        <w:t xml:space="preserve"> </w:t>
      </w:r>
    </w:p>
    <w:p w14:paraId="5DEDCF7C" w14:textId="00CA042D" w:rsidR="00D13A26" w:rsidRPr="0003715A" w:rsidRDefault="00D13A26" w:rsidP="0003715A">
      <w:pPr>
        <w:ind w:firstLine="576"/>
        <w:rPr>
          <w:sz w:val="20"/>
          <w:szCs w:val="20"/>
        </w:rPr>
      </w:pPr>
      <w:bookmarkStart w:id="15" w:name="_Toc83818244"/>
      <w:bookmarkStart w:id="16" w:name="_Toc188094923"/>
      <w:bookmarkStart w:id="17" w:name="_Toc226791134"/>
      <w:bookmarkStart w:id="18" w:name="_Toc226791355"/>
      <w:bookmarkStart w:id="19" w:name="_Toc226792375"/>
      <w:bookmarkStart w:id="20" w:name="_Toc226792450"/>
      <w:bookmarkStart w:id="21" w:name="_Toc228673476"/>
      <w:r w:rsidRPr="0003715A">
        <w:rPr>
          <w:sz w:val="20"/>
          <w:szCs w:val="20"/>
        </w:rPr>
        <w:t xml:space="preserve">The SPT bitexact model kernels have the same functionality as RSDK SPT kernels implemented for </w:t>
      </w:r>
      <w:r w:rsidR="00805879">
        <w:rPr>
          <w:sz w:val="20"/>
          <w:szCs w:val="20"/>
        </w:rPr>
        <w:t>SPT HW</w:t>
      </w:r>
      <w:r w:rsidRPr="0003715A">
        <w:rPr>
          <w:sz w:val="20"/>
          <w:szCs w:val="20"/>
        </w:rPr>
        <w:t xml:space="preserve">. Also, the output is identic with SPT_int_tester run on HW board. </w:t>
      </w:r>
    </w:p>
    <w:p w14:paraId="073DA749" w14:textId="6D172CC3" w:rsidR="00D13A26" w:rsidRPr="0003715A" w:rsidRDefault="00D13A26" w:rsidP="0003715A">
      <w:pPr>
        <w:ind w:firstLine="576"/>
        <w:rPr>
          <w:sz w:val="20"/>
          <w:szCs w:val="20"/>
        </w:rPr>
      </w:pPr>
      <w:r w:rsidRPr="0003715A">
        <w:rPr>
          <w:sz w:val="20"/>
          <w:szCs w:val="20"/>
        </w:rPr>
        <w:t>Kernels can be found in src folder: rangeF</w:t>
      </w:r>
      <w:r w:rsidR="009028B4">
        <w:rPr>
          <w:sz w:val="20"/>
          <w:szCs w:val="20"/>
        </w:rPr>
        <w:t>FT.m, dopplerFFT.m, NonCohComb.m, FFT3D.m</w:t>
      </w:r>
      <w:r w:rsidR="00F31A17">
        <w:rPr>
          <w:sz w:val="20"/>
          <w:szCs w:val="20"/>
        </w:rPr>
        <w:t xml:space="preserve">, </w:t>
      </w:r>
      <w:r w:rsidR="009028B4">
        <w:rPr>
          <w:sz w:val="20"/>
          <w:szCs w:val="20"/>
        </w:rPr>
        <w:t>peakSearch</w:t>
      </w:r>
      <w:r w:rsidRPr="0003715A">
        <w:rPr>
          <w:sz w:val="20"/>
          <w:szCs w:val="20"/>
        </w:rPr>
        <w:t>.m</w:t>
      </w:r>
      <w:r w:rsidR="00F31A17">
        <w:rPr>
          <w:sz w:val="20"/>
          <w:szCs w:val="20"/>
        </w:rPr>
        <w:t xml:space="preserve">, </w:t>
      </w:r>
      <w:r w:rsidR="00F31A17" w:rsidRPr="00F31A17">
        <w:rPr>
          <w:sz w:val="20"/>
          <w:szCs w:val="20"/>
        </w:rPr>
        <w:t>DBF_DOA.m</w:t>
      </w:r>
    </w:p>
    <w:p w14:paraId="5370FF47" w14:textId="2D391333" w:rsidR="0003715A" w:rsidRPr="0003715A" w:rsidRDefault="0003715A" w:rsidP="0003715A">
      <w:pPr>
        <w:ind w:firstLine="576"/>
        <w:rPr>
          <w:sz w:val="20"/>
          <w:szCs w:val="20"/>
        </w:rPr>
      </w:pPr>
      <w:r w:rsidRPr="0003715A">
        <w:rPr>
          <w:sz w:val="20"/>
          <w:szCs w:val="20"/>
        </w:rPr>
        <w:t>Kernels implementation is based on SPT Toolbox [1]</w:t>
      </w:r>
    </w:p>
    <w:p w14:paraId="047A44C0" w14:textId="4D3B1EFB" w:rsidR="007D4225" w:rsidRDefault="007D4225" w:rsidP="00D13A26">
      <w:pPr>
        <w:pStyle w:val="Heading2"/>
      </w:pPr>
      <w:bookmarkStart w:id="22" w:name="_Toc74320556"/>
      <w:r>
        <w:t>Scope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24A36381" w14:textId="480F6B93" w:rsidR="007D4225" w:rsidRPr="0003715A" w:rsidRDefault="00EC4FEA" w:rsidP="0003715A">
      <w:pPr>
        <w:pStyle w:val="BodyText"/>
        <w:ind w:firstLine="576"/>
        <w:rPr>
          <w:sz w:val="20"/>
          <w:szCs w:val="20"/>
        </w:rPr>
      </w:pPr>
      <w:r w:rsidRPr="0003715A">
        <w:rPr>
          <w:sz w:val="20"/>
          <w:szCs w:val="20"/>
        </w:rPr>
        <w:t>The scope of th</w:t>
      </w:r>
      <w:r w:rsidR="009131BF" w:rsidRPr="0003715A">
        <w:rPr>
          <w:sz w:val="20"/>
          <w:szCs w:val="20"/>
        </w:rPr>
        <w:t xml:space="preserve">is document </w:t>
      </w:r>
      <w:r w:rsidR="0003715A" w:rsidRPr="0003715A">
        <w:rPr>
          <w:sz w:val="20"/>
          <w:szCs w:val="20"/>
        </w:rPr>
        <w:t>is to describe the functionality and usage for matlab bit-exact SPT kernels.</w:t>
      </w:r>
      <w:r w:rsidR="009131BF" w:rsidRPr="0003715A">
        <w:rPr>
          <w:sz w:val="20"/>
          <w:szCs w:val="20"/>
        </w:rPr>
        <w:t xml:space="preserve"> </w:t>
      </w:r>
    </w:p>
    <w:p w14:paraId="2B2D0FFA" w14:textId="77777777" w:rsidR="007D4225" w:rsidRDefault="007D4225">
      <w:pPr>
        <w:pStyle w:val="Heading2"/>
      </w:pPr>
      <w:bookmarkStart w:id="23" w:name="_Toc83818245"/>
      <w:bookmarkStart w:id="24" w:name="_Toc188094924"/>
      <w:bookmarkStart w:id="25" w:name="_Toc226791135"/>
      <w:bookmarkStart w:id="26" w:name="_Toc226791356"/>
      <w:bookmarkStart w:id="27" w:name="_Toc226792376"/>
      <w:bookmarkStart w:id="28" w:name="_Toc226792451"/>
      <w:bookmarkStart w:id="29" w:name="_Toc228673477"/>
      <w:bookmarkStart w:id="30" w:name="_Toc74320557"/>
      <w:r>
        <w:t>Audience Description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7ACAA190" w14:textId="45F2BE5A" w:rsidR="007D4225" w:rsidRPr="0003715A" w:rsidRDefault="00703E24" w:rsidP="0003715A">
      <w:pPr>
        <w:pStyle w:val="BodyText"/>
        <w:ind w:firstLine="576"/>
        <w:rPr>
          <w:sz w:val="20"/>
          <w:szCs w:val="20"/>
        </w:rPr>
      </w:pPr>
      <w:r w:rsidRPr="0003715A">
        <w:rPr>
          <w:sz w:val="20"/>
          <w:szCs w:val="20"/>
        </w:rPr>
        <w:t>The audience for this document</w:t>
      </w:r>
      <w:r w:rsidR="009131BF" w:rsidRPr="0003715A">
        <w:rPr>
          <w:sz w:val="20"/>
          <w:szCs w:val="20"/>
        </w:rPr>
        <w:t xml:space="preserve"> </w:t>
      </w:r>
      <w:r w:rsidR="0003715A" w:rsidRPr="0003715A">
        <w:rPr>
          <w:sz w:val="20"/>
          <w:szCs w:val="20"/>
        </w:rPr>
        <w:t>is general.</w:t>
      </w:r>
    </w:p>
    <w:p w14:paraId="4AA516E9" w14:textId="77777777" w:rsidR="007D4225" w:rsidRDefault="007D4225">
      <w:pPr>
        <w:pStyle w:val="Heading2"/>
      </w:pPr>
      <w:bookmarkStart w:id="31" w:name="_References"/>
      <w:bookmarkStart w:id="32" w:name="_Toc83818246"/>
      <w:bookmarkStart w:id="33" w:name="_Toc188094925"/>
      <w:bookmarkStart w:id="34" w:name="_Toc226791136"/>
      <w:bookmarkStart w:id="35" w:name="_Toc226791357"/>
      <w:bookmarkStart w:id="36" w:name="_Toc226792377"/>
      <w:bookmarkStart w:id="37" w:name="_Toc226792452"/>
      <w:bookmarkStart w:id="38" w:name="_Toc228673478"/>
      <w:bookmarkStart w:id="39" w:name="_Toc74320558"/>
      <w:bookmarkEnd w:id="31"/>
      <w:r>
        <w:t>References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3A6CBD64" w14:textId="77777777" w:rsidR="007D4225" w:rsidRDefault="00703E24">
      <w:pPr>
        <w:pStyle w:val="BodyText"/>
      </w:pPr>
      <w:r>
        <w:t>The documents referred across the plan can be found in the following table:</w:t>
      </w:r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5"/>
        <w:gridCol w:w="1017"/>
        <w:gridCol w:w="4923"/>
      </w:tblGrid>
      <w:tr w:rsidR="00541765" w:rsidRPr="00133AA3" w14:paraId="0028A4B7" w14:textId="77777777" w:rsidTr="00315602">
        <w:trPr>
          <w:cantSplit/>
        </w:trPr>
        <w:tc>
          <w:tcPr>
            <w:tcW w:w="2785" w:type="dxa"/>
            <w:shd w:val="clear" w:color="auto" w:fill="D9D9D9" w:themeFill="background1" w:themeFillShade="D9"/>
          </w:tcPr>
          <w:p w14:paraId="78AA6982" w14:textId="77777777" w:rsidR="00541765" w:rsidRPr="00133AA3" w:rsidRDefault="00541765" w:rsidP="0077649A">
            <w:pPr>
              <w:pStyle w:val="TableHead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33AA3">
              <w:rPr>
                <w:rFonts w:ascii="Times New Roman" w:hAnsi="Times New Roman"/>
                <w:sz w:val="18"/>
                <w:szCs w:val="18"/>
              </w:rPr>
              <w:t>Name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 w14:paraId="3C9EABAB" w14:textId="77777777" w:rsidR="00541765" w:rsidRPr="00133AA3" w:rsidRDefault="00541765" w:rsidP="009131BF">
            <w:pPr>
              <w:pStyle w:val="TableHeading"/>
              <w:ind w:right="-84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33AA3">
              <w:rPr>
                <w:rFonts w:ascii="Times New Roman" w:hAnsi="Times New Roman"/>
                <w:sz w:val="18"/>
                <w:szCs w:val="18"/>
              </w:rPr>
              <w:t>Version</w:t>
            </w:r>
          </w:p>
        </w:tc>
        <w:tc>
          <w:tcPr>
            <w:tcW w:w="4923" w:type="dxa"/>
            <w:shd w:val="clear" w:color="auto" w:fill="D9D9D9" w:themeFill="background1" w:themeFillShade="D9"/>
          </w:tcPr>
          <w:p w14:paraId="2E2C9A4F" w14:textId="77777777" w:rsidR="00541765" w:rsidRPr="00133AA3" w:rsidRDefault="00541765" w:rsidP="009131BF">
            <w:pPr>
              <w:pStyle w:val="TableHeading"/>
              <w:ind w:right="96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33AA3">
              <w:rPr>
                <w:rFonts w:ascii="Times New Roman" w:hAnsi="Times New Roman"/>
                <w:sz w:val="18"/>
                <w:szCs w:val="18"/>
              </w:rPr>
              <w:t>location</w:t>
            </w:r>
          </w:p>
        </w:tc>
      </w:tr>
      <w:tr w:rsidR="009131BF" w:rsidRPr="00133AA3" w14:paraId="37EAE207" w14:textId="77777777" w:rsidTr="009131BF">
        <w:trPr>
          <w:cantSplit/>
        </w:trPr>
        <w:tc>
          <w:tcPr>
            <w:tcW w:w="2785" w:type="dxa"/>
            <w:shd w:val="clear" w:color="auto" w:fill="auto"/>
          </w:tcPr>
          <w:p w14:paraId="7B710AE9" w14:textId="0A3CECFC" w:rsidR="00CF6F96" w:rsidRPr="00CF6F96" w:rsidRDefault="00CF6F96" w:rsidP="00CF6F96">
            <w:pPr>
              <w:pStyle w:val="TableHeading"/>
              <w:numPr>
                <w:ilvl w:val="0"/>
                <w:numId w:val="78"/>
              </w:numPr>
              <w:jc w:val="left"/>
              <w:rPr>
                <w:rFonts w:ascii="Times New Roman" w:hAnsi="Times New Roman"/>
                <w:b w:val="0"/>
                <w:szCs w:val="16"/>
              </w:rPr>
            </w:pPr>
            <w:r w:rsidRPr="00A53D6A">
              <w:rPr>
                <w:rFonts w:cs="Arial"/>
                <w:bCs/>
                <w:szCs w:val="16"/>
              </w:rPr>
              <w:t>Model-Based Design</w:t>
            </w:r>
            <w:r w:rsidRPr="00A53D6A">
              <w:rPr>
                <w:rFonts w:cs="Arial"/>
                <w:szCs w:val="16"/>
              </w:rPr>
              <w:t xml:space="preserve"> </w:t>
            </w:r>
            <w:r w:rsidRPr="00A53D6A">
              <w:rPr>
                <w:rFonts w:cs="Arial"/>
                <w:bCs/>
                <w:szCs w:val="16"/>
              </w:rPr>
              <w:t>SPT Toolbox</w:t>
            </w:r>
          </w:p>
        </w:tc>
        <w:tc>
          <w:tcPr>
            <w:tcW w:w="1017" w:type="dxa"/>
            <w:shd w:val="clear" w:color="auto" w:fill="auto"/>
          </w:tcPr>
          <w:p w14:paraId="3ABC88CD" w14:textId="4CD5A409" w:rsidR="009131BF" w:rsidRPr="00A53D6A" w:rsidRDefault="005C4CA4" w:rsidP="0077649A">
            <w:pPr>
              <w:pStyle w:val="TableHead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bCs/>
              </w:rPr>
              <w:t>v1.</w:t>
            </w:r>
            <w:r w:rsidR="006B1FE6">
              <w:rPr>
                <w:bCs/>
              </w:rPr>
              <w:t>4</w:t>
            </w:r>
            <w:r w:rsidR="00B02080">
              <w:rPr>
                <w:bCs/>
              </w:rPr>
              <w:t>.</w:t>
            </w:r>
            <w:r>
              <w:rPr>
                <w:bCs/>
              </w:rPr>
              <w:t>0</w:t>
            </w:r>
          </w:p>
        </w:tc>
        <w:tc>
          <w:tcPr>
            <w:tcW w:w="4923" w:type="dxa"/>
            <w:shd w:val="clear" w:color="auto" w:fill="auto"/>
          </w:tcPr>
          <w:p w14:paraId="6DD8F98F" w14:textId="1AB2C376" w:rsidR="009131BF" w:rsidRPr="00A53D6A" w:rsidRDefault="004E78F4" w:rsidP="00D13A2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hyperlink r:id="rId11" w:history="1">
              <w:r w:rsidR="00B539DE">
                <w:rPr>
                  <w:rStyle w:val="Hyperlink"/>
                </w:rPr>
                <w:t>NXP’s Model Based Design Community for RADAR</w:t>
              </w:r>
            </w:hyperlink>
          </w:p>
        </w:tc>
      </w:tr>
      <w:tr w:rsidR="006F4477" w:rsidRPr="00133AA3" w14:paraId="77AF9722" w14:textId="77777777" w:rsidTr="009131BF">
        <w:trPr>
          <w:cantSplit/>
        </w:trPr>
        <w:tc>
          <w:tcPr>
            <w:tcW w:w="2785" w:type="dxa"/>
            <w:shd w:val="clear" w:color="auto" w:fill="auto"/>
          </w:tcPr>
          <w:p w14:paraId="49262F68" w14:textId="10E0AF00" w:rsidR="006F4477" w:rsidRPr="006F4477" w:rsidRDefault="006F4477" w:rsidP="006F4477">
            <w:pPr>
              <w:pStyle w:val="TableHeading"/>
              <w:numPr>
                <w:ilvl w:val="0"/>
                <w:numId w:val="78"/>
              </w:numPr>
              <w:jc w:val="left"/>
              <w:rPr>
                <w:rFonts w:cs="Arial"/>
                <w:szCs w:val="16"/>
              </w:rPr>
            </w:pPr>
            <w:r w:rsidRPr="006F4477">
              <w:rPr>
                <w:rFonts w:cs="Arial"/>
                <w:color w:val="000000"/>
                <w:szCs w:val="16"/>
              </w:rPr>
              <w:t xml:space="preserve">Signal </w:t>
            </w:r>
            <w:r w:rsidRPr="006F4477">
              <w:rPr>
                <w:rFonts w:cs="Arial"/>
                <w:bCs/>
                <w:szCs w:val="16"/>
              </w:rPr>
              <w:t>Processing</w:t>
            </w:r>
            <w:r w:rsidRPr="006F4477">
              <w:rPr>
                <w:rFonts w:cs="Arial"/>
                <w:color w:val="000000"/>
                <w:szCs w:val="16"/>
              </w:rPr>
              <w:t xml:space="preserve"> Toolbox</w:t>
            </w:r>
          </w:p>
        </w:tc>
        <w:tc>
          <w:tcPr>
            <w:tcW w:w="1017" w:type="dxa"/>
            <w:shd w:val="clear" w:color="auto" w:fill="auto"/>
          </w:tcPr>
          <w:p w14:paraId="58F58671" w14:textId="63EAD03D" w:rsidR="006F4477" w:rsidRDefault="006F4477" w:rsidP="0077649A">
            <w:pPr>
              <w:pStyle w:val="TableHeading"/>
              <w:jc w:val="center"/>
              <w:rPr>
                <w:bCs/>
              </w:rPr>
            </w:pPr>
            <w:r>
              <w:rPr>
                <w:bCs/>
              </w:rPr>
              <w:t>V</w:t>
            </w:r>
            <w:r w:rsidR="006C0DEA">
              <w:rPr>
                <w:bCs/>
              </w:rPr>
              <w:t>7.3</w:t>
            </w:r>
          </w:p>
        </w:tc>
        <w:tc>
          <w:tcPr>
            <w:tcW w:w="4923" w:type="dxa"/>
            <w:shd w:val="clear" w:color="auto" w:fill="auto"/>
          </w:tcPr>
          <w:p w14:paraId="5E3378D6" w14:textId="77777777" w:rsidR="006F4477" w:rsidRDefault="006F4477" w:rsidP="00D13A26"/>
        </w:tc>
      </w:tr>
      <w:tr w:rsidR="006F4477" w:rsidRPr="00133AA3" w14:paraId="11DBF95E" w14:textId="77777777" w:rsidTr="009131BF">
        <w:trPr>
          <w:cantSplit/>
        </w:trPr>
        <w:tc>
          <w:tcPr>
            <w:tcW w:w="2785" w:type="dxa"/>
            <w:shd w:val="clear" w:color="auto" w:fill="auto"/>
          </w:tcPr>
          <w:p w14:paraId="44DB238D" w14:textId="55D57AF2" w:rsidR="006F4477" w:rsidRPr="006F4477" w:rsidRDefault="006F4477" w:rsidP="006F4477">
            <w:pPr>
              <w:pStyle w:val="TableHeading"/>
              <w:numPr>
                <w:ilvl w:val="0"/>
                <w:numId w:val="78"/>
              </w:numPr>
              <w:jc w:val="left"/>
              <w:rPr>
                <w:rFonts w:cs="Arial"/>
                <w:szCs w:val="16"/>
              </w:rPr>
            </w:pPr>
            <w:r w:rsidRPr="006F4477">
              <w:rPr>
                <w:rFonts w:cs="Arial"/>
                <w:color w:val="000000"/>
                <w:szCs w:val="16"/>
              </w:rPr>
              <w:t xml:space="preserve">Image </w:t>
            </w:r>
            <w:r w:rsidRPr="006F4477">
              <w:rPr>
                <w:rFonts w:cs="Arial"/>
                <w:bCs/>
                <w:szCs w:val="16"/>
              </w:rPr>
              <w:t>Processing</w:t>
            </w:r>
            <w:r w:rsidRPr="006F4477">
              <w:rPr>
                <w:rFonts w:cs="Arial"/>
                <w:color w:val="000000"/>
                <w:szCs w:val="16"/>
              </w:rPr>
              <w:t xml:space="preserve"> Toolbox </w:t>
            </w:r>
          </w:p>
        </w:tc>
        <w:tc>
          <w:tcPr>
            <w:tcW w:w="1017" w:type="dxa"/>
            <w:shd w:val="clear" w:color="auto" w:fill="auto"/>
          </w:tcPr>
          <w:p w14:paraId="25EFBD14" w14:textId="4E6DDBB7" w:rsidR="006F4477" w:rsidRDefault="006F4477" w:rsidP="0077649A">
            <w:pPr>
              <w:pStyle w:val="TableHeading"/>
              <w:jc w:val="center"/>
              <w:rPr>
                <w:bCs/>
              </w:rPr>
            </w:pPr>
            <w:r>
              <w:rPr>
                <w:bCs/>
              </w:rPr>
              <w:t>V</w:t>
            </w:r>
            <w:r w:rsidR="006C0DEA">
              <w:rPr>
                <w:bCs/>
              </w:rPr>
              <w:t>9.5</w:t>
            </w:r>
          </w:p>
        </w:tc>
        <w:tc>
          <w:tcPr>
            <w:tcW w:w="4923" w:type="dxa"/>
            <w:shd w:val="clear" w:color="auto" w:fill="auto"/>
          </w:tcPr>
          <w:p w14:paraId="79356E78" w14:textId="77777777" w:rsidR="006F4477" w:rsidRDefault="006F4477" w:rsidP="00D13A26"/>
        </w:tc>
      </w:tr>
    </w:tbl>
    <w:p w14:paraId="0D0025F0" w14:textId="339E2189" w:rsidR="007D4225" w:rsidRPr="009131BF" w:rsidRDefault="00A06764" w:rsidP="009131BF">
      <w:pPr>
        <w:pStyle w:val="Caption"/>
      </w:pPr>
      <w:bookmarkStart w:id="40" w:name="_Toc39754576"/>
      <w:r w:rsidRPr="009131BF">
        <w:t xml:space="preserve">Table </w:t>
      </w:r>
      <w:r w:rsidR="00624E71" w:rsidRPr="009131BF">
        <w:fldChar w:fldCharType="begin"/>
      </w:r>
      <w:r w:rsidRPr="009131BF">
        <w:instrText xml:space="preserve"> SEQ Table \* ARABIC </w:instrText>
      </w:r>
      <w:r w:rsidR="00624E71" w:rsidRPr="009131BF">
        <w:fldChar w:fldCharType="separate"/>
      </w:r>
      <w:r w:rsidR="006B2748">
        <w:rPr>
          <w:noProof/>
        </w:rPr>
        <w:t>1</w:t>
      </w:r>
      <w:r w:rsidR="00624E71" w:rsidRPr="009131BF">
        <w:fldChar w:fldCharType="end"/>
      </w:r>
      <w:r w:rsidRPr="009131BF">
        <w:t xml:space="preserve"> References Table</w:t>
      </w:r>
      <w:bookmarkEnd w:id="40"/>
    </w:p>
    <w:p w14:paraId="1FF420A4" w14:textId="77777777" w:rsidR="007D4225" w:rsidRDefault="007D4225">
      <w:pPr>
        <w:pStyle w:val="Heading2"/>
      </w:pPr>
      <w:bookmarkStart w:id="41" w:name="_Toc83818247"/>
      <w:bookmarkStart w:id="42" w:name="_Toc188094926"/>
      <w:bookmarkStart w:id="43" w:name="_Toc226791137"/>
      <w:bookmarkStart w:id="44" w:name="_Toc226791358"/>
      <w:bookmarkStart w:id="45" w:name="_Toc226792378"/>
      <w:bookmarkStart w:id="46" w:name="_Toc226792453"/>
      <w:bookmarkStart w:id="47" w:name="_Toc228673479"/>
      <w:bookmarkStart w:id="48" w:name="_Toc74320559"/>
      <w:r>
        <w:t>Definitions, Acronyms, and Abbreviations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49"/>
        <w:gridCol w:w="4250"/>
      </w:tblGrid>
      <w:tr w:rsidR="009131BF" w:rsidRPr="00D535F1" w14:paraId="0E1FE8C7" w14:textId="77777777" w:rsidTr="00315602">
        <w:tc>
          <w:tcPr>
            <w:tcW w:w="4249" w:type="dxa"/>
            <w:shd w:val="clear" w:color="auto" w:fill="D9D9D9" w:themeFill="background1" w:themeFillShade="D9"/>
          </w:tcPr>
          <w:p w14:paraId="516D06A6" w14:textId="54EDCB96" w:rsidR="009131BF" w:rsidRPr="00D535F1" w:rsidRDefault="009131BF" w:rsidP="00EB6A1D">
            <w:pPr>
              <w:pStyle w:val="TableHead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535F1">
              <w:rPr>
                <w:rFonts w:ascii="Times New Roman" w:hAnsi="Times New Roman"/>
                <w:sz w:val="18"/>
                <w:szCs w:val="18"/>
              </w:rPr>
              <w:t>Term/Acronym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33458C30" w14:textId="64192CD5" w:rsidR="009131BF" w:rsidRPr="00D535F1" w:rsidRDefault="009131BF" w:rsidP="00EB6A1D">
            <w:pPr>
              <w:pStyle w:val="TableHead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535F1">
              <w:rPr>
                <w:rFonts w:ascii="Times New Roman" w:hAnsi="Times New Roman"/>
                <w:sz w:val="18"/>
                <w:szCs w:val="18"/>
              </w:rPr>
              <w:t>Definition</w:t>
            </w:r>
          </w:p>
        </w:tc>
      </w:tr>
      <w:tr w:rsidR="00F55610" w:rsidRPr="00D535F1" w14:paraId="4CF09259" w14:textId="77777777" w:rsidTr="009131BF">
        <w:trPr>
          <w:trHeight w:val="327"/>
        </w:trPr>
        <w:tc>
          <w:tcPr>
            <w:tcW w:w="4249" w:type="dxa"/>
          </w:tcPr>
          <w:p w14:paraId="0484D3C6" w14:textId="662F09FE" w:rsidR="00F55610" w:rsidRPr="00D535F1" w:rsidRDefault="00F55610">
            <w:pPr>
              <w:pStyle w:val="TableCell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250" w:type="dxa"/>
          </w:tcPr>
          <w:p w14:paraId="76BD0833" w14:textId="5B0EE9E0" w:rsidR="00F55610" w:rsidRPr="00D535F1" w:rsidRDefault="00F55610" w:rsidP="001862D2">
            <w:pPr>
              <w:pStyle w:val="TableCell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DEE2973" w14:textId="4B06A8F6" w:rsidR="007D4225" w:rsidRPr="009131BF" w:rsidRDefault="00CF2D4A" w:rsidP="009131BF">
      <w:pPr>
        <w:pStyle w:val="Caption"/>
      </w:pPr>
      <w:bookmarkStart w:id="49" w:name="_Toc39754577"/>
      <w:r w:rsidRPr="009131BF">
        <w:t>Tabl</w:t>
      </w:r>
      <w:r w:rsidR="00BA0BA3" w:rsidRPr="009131BF">
        <w:t xml:space="preserve">e </w:t>
      </w:r>
      <w:fldSimple w:instr=" SEQ Table \* ARABIC ">
        <w:r w:rsidR="006B2748">
          <w:rPr>
            <w:noProof/>
          </w:rPr>
          <w:t>2</w:t>
        </w:r>
      </w:fldSimple>
      <w:r w:rsidR="00BA0BA3" w:rsidRPr="009131BF">
        <w:t xml:space="preserve"> Acronyms Table</w:t>
      </w:r>
      <w:bookmarkEnd w:id="49"/>
    </w:p>
    <w:p w14:paraId="24B8DAD9" w14:textId="77777777" w:rsidR="007D4225" w:rsidRPr="007510C8" w:rsidRDefault="007D4225">
      <w:pPr>
        <w:pStyle w:val="Heading2"/>
      </w:pPr>
      <w:bookmarkStart w:id="50" w:name="_Toc83818248"/>
      <w:bookmarkStart w:id="51" w:name="_Toc188094927"/>
      <w:bookmarkStart w:id="52" w:name="_Toc226791138"/>
      <w:bookmarkStart w:id="53" w:name="_Toc226791359"/>
      <w:bookmarkStart w:id="54" w:name="_Toc226792379"/>
      <w:bookmarkStart w:id="55" w:name="_Toc226792454"/>
      <w:bookmarkStart w:id="56" w:name="_Toc228673480"/>
      <w:bookmarkStart w:id="57" w:name="_Toc74320560"/>
      <w:r w:rsidRPr="007510C8">
        <w:lastRenderedPageBreak/>
        <w:t>Document Location</w:t>
      </w:r>
      <w:bookmarkStart w:id="58" w:name="_Toc174246643"/>
      <w:bookmarkStart w:id="59" w:name="_Toc174247145"/>
      <w:bookmarkStart w:id="60" w:name="_Toc174247549"/>
      <w:bookmarkStart w:id="61" w:name="_Toc174248130"/>
      <w:bookmarkStart w:id="62" w:name="_Toc174248176"/>
      <w:bookmarkStart w:id="63" w:name="_Toc174261518"/>
      <w:bookmarkStart w:id="64" w:name="_Toc174261602"/>
      <w:bookmarkStart w:id="65" w:name="_Toc175474844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136ABAB7" w14:textId="1B9D8DE8" w:rsidR="00C41073" w:rsidRPr="002C623F" w:rsidRDefault="00493C19" w:rsidP="00493C19">
      <w:pPr>
        <w:rPr>
          <w:sz w:val="20"/>
          <w:szCs w:val="20"/>
        </w:rPr>
      </w:pPr>
      <w:r w:rsidRPr="00EF1EA0">
        <w:rPr>
          <w:sz w:val="20"/>
          <w:szCs w:val="20"/>
        </w:rPr>
        <w:t xml:space="preserve">The document is located </w:t>
      </w:r>
      <w:r w:rsidR="0003715A">
        <w:rPr>
          <w:sz w:val="20"/>
          <w:szCs w:val="20"/>
        </w:rPr>
        <w:t xml:space="preserve">in </w:t>
      </w:r>
      <w:r w:rsidR="008E306B" w:rsidRPr="008E306B">
        <w:rPr>
          <w:sz w:val="20"/>
          <w:szCs w:val="20"/>
        </w:rPr>
        <w:t>rsdk\Docs\SPT</w:t>
      </w:r>
      <w:r w:rsidR="000B61E4">
        <w:rPr>
          <w:sz w:val="20"/>
          <w:szCs w:val="20"/>
        </w:rPr>
        <w:t>\</w:t>
      </w:r>
      <w:r w:rsidR="008E306B" w:rsidRPr="008E306B">
        <w:rPr>
          <w:sz w:val="20"/>
          <w:szCs w:val="20"/>
        </w:rPr>
        <w:t>Bitexact_model</w:t>
      </w:r>
      <w:r w:rsidR="008E306B">
        <w:rPr>
          <w:sz w:val="20"/>
          <w:szCs w:val="20"/>
        </w:rPr>
        <w:t>\</w:t>
      </w:r>
    </w:p>
    <w:p w14:paraId="40AD30F3" w14:textId="77777777" w:rsidR="007D4225" w:rsidRPr="007510C8" w:rsidRDefault="007D4225">
      <w:pPr>
        <w:pStyle w:val="Heading2"/>
      </w:pPr>
      <w:bookmarkStart w:id="66" w:name="_Toc83818249"/>
      <w:bookmarkStart w:id="67" w:name="_Toc188094928"/>
      <w:bookmarkStart w:id="68" w:name="_Toc226791139"/>
      <w:bookmarkStart w:id="69" w:name="_Toc226791360"/>
      <w:bookmarkStart w:id="70" w:name="_Toc226792380"/>
      <w:bookmarkStart w:id="71" w:name="_Toc226792455"/>
      <w:bookmarkStart w:id="72" w:name="_Toc228673481"/>
      <w:bookmarkStart w:id="73" w:name="_Toc74320561"/>
      <w:r w:rsidRPr="007510C8">
        <w:t>Problem Reporting Instructions</w:t>
      </w:r>
      <w:bookmarkStart w:id="74" w:name="_Toc174246644"/>
      <w:bookmarkStart w:id="75" w:name="_Toc174247146"/>
      <w:bookmarkStart w:id="76" w:name="_Toc174247550"/>
      <w:bookmarkStart w:id="77" w:name="_Toc174248131"/>
      <w:bookmarkStart w:id="78" w:name="_Toc174248177"/>
      <w:bookmarkStart w:id="79" w:name="_Toc174261519"/>
      <w:bookmarkStart w:id="80" w:name="_Toc174261603"/>
      <w:bookmarkStart w:id="81" w:name="_Toc17547484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p w14:paraId="4F3BA030" w14:textId="3F2EA5EC" w:rsidR="007A0CC1" w:rsidRDefault="007A0CC1" w:rsidP="007A0CC1">
      <w:r w:rsidRPr="00AB086C">
        <w:t>Pro</w:t>
      </w:r>
      <w:r>
        <w:t xml:space="preserve">blems or correction to this document should be reported </w:t>
      </w:r>
      <w:r w:rsidR="007C7E4B">
        <w:t xml:space="preserve">to the following email address: </w:t>
      </w:r>
      <w:r w:rsidR="0003715A">
        <w:t>mihailcatalin.mircea@nxp.com</w:t>
      </w:r>
    </w:p>
    <w:p w14:paraId="562AEF1F" w14:textId="77777777" w:rsidR="00495667" w:rsidRDefault="00495667">
      <w:pPr>
        <w:pStyle w:val="BodyText"/>
      </w:pPr>
    </w:p>
    <w:p w14:paraId="482452C6" w14:textId="07EB6D38" w:rsidR="00A66585" w:rsidRDefault="0003715A" w:rsidP="0003715A">
      <w:pPr>
        <w:pStyle w:val="Heading1"/>
        <w:numPr>
          <w:ilvl w:val="0"/>
          <w:numId w:val="0"/>
        </w:numPr>
        <w:ind w:left="432" w:hanging="432"/>
      </w:pPr>
      <w:bookmarkStart w:id="82" w:name="_Toc74320562"/>
      <w:r w:rsidRPr="0003715A">
        <w:lastRenderedPageBreak/>
        <w:t>2.</w:t>
      </w:r>
      <w:r w:rsidRPr="0003715A">
        <w:tab/>
        <w:t xml:space="preserve">Kernels usage and </w:t>
      </w:r>
      <w:r w:rsidR="00C95CE6">
        <w:t>example</w:t>
      </w:r>
      <w:bookmarkEnd w:id="82"/>
    </w:p>
    <w:p w14:paraId="07C9E0BC" w14:textId="0752A98F" w:rsidR="00D82D0B" w:rsidRDefault="00D82D0B" w:rsidP="0003715A">
      <w:pPr>
        <w:pStyle w:val="BodyText"/>
      </w:pPr>
      <w:r>
        <w:t>Kernels implementation is based on SPT Matlab Toolbox [1]. For SPT Matlab Toolbox installation and usage please refer to SPT Matlab Toolbox documentation.</w:t>
      </w:r>
    </w:p>
    <w:p w14:paraId="51B298AD" w14:textId="00924E13" w:rsidR="0003715A" w:rsidRDefault="0003715A" w:rsidP="0003715A">
      <w:pPr>
        <w:pStyle w:val="BodyText"/>
      </w:pPr>
      <w:r>
        <w:t xml:space="preserve">Kernels list: </w:t>
      </w:r>
    </w:p>
    <w:p w14:paraId="4B981205" w14:textId="708FF016" w:rsidR="0003715A" w:rsidRDefault="0003715A" w:rsidP="0003715A">
      <w:pPr>
        <w:pStyle w:val="BodyText"/>
      </w:pPr>
      <w:r>
        <w:tab/>
      </w:r>
      <w:r w:rsidRPr="0003715A">
        <w:rPr>
          <w:sz w:val="20"/>
          <w:szCs w:val="20"/>
        </w:rPr>
        <w:t>rsdk\Tools\SPT_bitexact_model\</w:t>
      </w:r>
      <w:r>
        <w:rPr>
          <w:sz w:val="20"/>
          <w:szCs w:val="20"/>
        </w:rPr>
        <w:t>src\</w:t>
      </w:r>
      <w:r w:rsidR="0023185A">
        <w:rPr>
          <w:sz w:val="20"/>
          <w:szCs w:val="20"/>
        </w:rPr>
        <w:t>SPT</w:t>
      </w:r>
      <w:r w:rsidR="000B61E4" w:rsidRPr="00567C0E">
        <w:rPr>
          <w:i/>
          <w:iCs/>
          <w:sz w:val="20"/>
          <w:szCs w:val="20"/>
        </w:rPr>
        <w:t>&lt;n&gt;</w:t>
      </w:r>
      <w:r w:rsidR="0023185A">
        <w:rPr>
          <w:sz w:val="20"/>
          <w:szCs w:val="20"/>
        </w:rPr>
        <w:t>\</w:t>
      </w:r>
      <w:r w:rsidR="00EC2B07">
        <w:t>r</w:t>
      </w:r>
      <w:r>
        <w:t>angeFFT.m</w:t>
      </w:r>
    </w:p>
    <w:p w14:paraId="23F8163F" w14:textId="71428888" w:rsidR="0003715A" w:rsidRDefault="0003715A" w:rsidP="0003715A">
      <w:pPr>
        <w:pStyle w:val="BodyText"/>
      </w:pPr>
      <w:r>
        <w:tab/>
      </w:r>
      <w:r w:rsidRPr="0003715A">
        <w:rPr>
          <w:sz w:val="20"/>
          <w:szCs w:val="20"/>
        </w:rPr>
        <w:t>rsdk\Tools\SPT_bitexact_model\</w:t>
      </w:r>
      <w:r>
        <w:rPr>
          <w:sz w:val="20"/>
          <w:szCs w:val="20"/>
        </w:rPr>
        <w:t>src\</w:t>
      </w:r>
      <w:r w:rsidR="0023185A">
        <w:rPr>
          <w:sz w:val="20"/>
          <w:szCs w:val="20"/>
        </w:rPr>
        <w:t>SPT</w:t>
      </w:r>
      <w:r w:rsidR="000B61E4" w:rsidRPr="00567C0E">
        <w:rPr>
          <w:i/>
          <w:iCs/>
          <w:sz w:val="20"/>
          <w:szCs w:val="20"/>
        </w:rPr>
        <w:t>&lt;n&gt;</w:t>
      </w:r>
      <w:r w:rsidR="0023185A">
        <w:rPr>
          <w:sz w:val="20"/>
          <w:szCs w:val="20"/>
        </w:rPr>
        <w:t>\</w:t>
      </w:r>
      <w:r w:rsidR="00EC2B07">
        <w:t>d</w:t>
      </w:r>
      <w:r>
        <w:t>opplerFFT.m</w:t>
      </w:r>
    </w:p>
    <w:p w14:paraId="7F7A2CD9" w14:textId="6EC2323E" w:rsidR="0003715A" w:rsidRDefault="0003715A" w:rsidP="0003715A">
      <w:pPr>
        <w:pStyle w:val="BodyText"/>
      </w:pPr>
      <w:r>
        <w:tab/>
      </w:r>
      <w:r w:rsidRPr="0003715A">
        <w:rPr>
          <w:sz w:val="20"/>
          <w:szCs w:val="20"/>
        </w:rPr>
        <w:t>rsdk\Tools\SPT_bitexact_model\</w:t>
      </w:r>
      <w:r>
        <w:rPr>
          <w:sz w:val="20"/>
          <w:szCs w:val="20"/>
        </w:rPr>
        <w:t>src\</w:t>
      </w:r>
      <w:r w:rsidR="0023185A">
        <w:rPr>
          <w:sz w:val="20"/>
          <w:szCs w:val="20"/>
        </w:rPr>
        <w:t>SPT</w:t>
      </w:r>
      <w:r w:rsidR="000B61E4" w:rsidRPr="00567C0E">
        <w:rPr>
          <w:i/>
          <w:iCs/>
          <w:sz w:val="20"/>
          <w:szCs w:val="20"/>
        </w:rPr>
        <w:t>&lt;n&gt;</w:t>
      </w:r>
      <w:r w:rsidR="0023185A">
        <w:rPr>
          <w:sz w:val="20"/>
          <w:szCs w:val="20"/>
        </w:rPr>
        <w:t>\</w:t>
      </w:r>
      <w:r w:rsidR="009028B4">
        <w:t>NonCohComb</w:t>
      </w:r>
      <w:r>
        <w:t>.m</w:t>
      </w:r>
    </w:p>
    <w:p w14:paraId="4B37253F" w14:textId="63E5FDCC" w:rsidR="009028B4" w:rsidRDefault="009028B4" w:rsidP="0003715A">
      <w:pPr>
        <w:pStyle w:val="BodyText"/>
      </w:pPr>
      <w:r>
        <w:tab/>
      </w:r>
      <w:r w:rsidRPr="0003715A">
        <w:rPr>
          <w:sz w:val="20"/>
          <w:szCs w:val="20"/>
        </w:rPr>
        <w:t>rsdk\Tools\SPT_bitexact_model\</w:t>
      </w:r>
      <w:r>
        <w:rPr>
          <w:sz w:val="20"/>
          <w:szCs w:val="20"/>
        </w:rPr>
        <w:t>src\</w:t>
      </w:r>
      <w:r w:rsidR="0023185A">
        <w:rPr>
          <w:sz w:val="20"/>
          <w:szCs w:val="20"/>
        </w:rPr>
        <w:t>SPT</w:t>
      </w:r>
      <w:r w:rsidR="000B61E4" w:rsidRPr="00567C0E">
        <w:rPr>
          <w:i/>
          <w:iCs/>
          <w:sz w:val="20"/>
          <w:szCs w:val="20"/>
        </w:rPr>
        <w:t>&lt;n&gt;</w:t>
      </w:r>
      <w:r w:rsidR="0023185A">
        <w:rPr>
          <w:sz w:val="20"/>
          <w:szCs w:val="20"/>
        </w:rPr>
        <w:t>\</w:t>
      </w:r>
      <w:r>
        <w:t>FFT3D.m</w:t>
      </w:r>
    </w:p>
    <w:p w14:paraId="0D17895B" w14:textId="6C2149D5" w:rsidR="0003715A" w:rsidRDefault="0003715A" w:rsidP="0003715A">
      <w:pPr>
        <w:pStyle w:val="BodyText"/>
      </w:pPr>
      <w:r>
        <w:tab/>
      </w:r>
      <w:r w:rsidRPr="0003715A">
        <w:rPr>
          <w:sz w:val="20"/>
          <w:szCs w:val="20"/>
        </w:rPr>
        <w:t>rsdk\Tools\SPT_bitexact_model\</w:t>
      </w:r>
      <w:r>
        <w:rPr>
          <w:sz w:val="20"/>
          <w:szCs w:val="20"/>
        </w:rPr>
        <w:t>src\</w:t>
      </w:r>
      <w:r w:rsidR="0023185A">
        <w:rPr>
          <w:sz w:val="20"/>
          <w:szCs w:val="20"/>
        </w:rPr>
        <w:t>SPT</w:t>
      </w:r>
      <w:r w:rsidR="000B61E4" w:rsidRPr="00567C0E">
        <w:rPr>
          <w:i/>
          <w:iCs/>
          <w:sz w:val="20"/>
          <w:szCs w:val="20"/>
        </w:rPr>
        <w:t>&lt;n&gt;</w:t>
      </w:r>
      <w:r w:rsidR="0023185A">
        <w:rPr>
          <w:sz w:val="20"/>
          <w:szCs w:val="20"/>
        </w:rPr>
        <w:t>\</w:t>
      </w:r>
      <w:r w:rsidR="009028B4">
        <w:t>peakSearch</w:t>
      </w:r>
      <w:r>
        <w:t>.m</w:t>
      </w:r>
    </w:p>
    <w:p w14:paraId="570A84F7" w14:textId="132D4F06" w:rsidR="00B539DE" w:rsidRDefault="00B539DE" w:rsidP="0003715A">
      <w:pPr>
        <w:pStyle w:val="BodyText"/>
      </w:pPr>
      <w:r>
        <w:tab/>
      </w:r>
      <w:r w:rsidRPr="0003715A">
        <w:rPr>
          <w:sz w:val="20"/>
          <w:szCs w:val="20"/>
        </w:rPr>
        <w:t>rsdk\Tools\SPT_bitexact_model\</w:t>
      </w:r>
      <w:r>
        <w:rPr>
          <w:sz w:val="20"/>
          <w:szCs w:val="20"/>
        </w:rPr>
        <w:t>src\</w:t>
      </w:r>
      <w:r w:rsidR="0023185A">
        <w:rPr>
          <w:sz w:val="20"/>
          <w:szCs w:val="20"/>
        </w:rPr>
        <w:t>SPT</w:t>
      </w:r>
      <w:r w:rsidR="000B61E4" w:rsidRPr="00567C0E">
        <w:rPr>
          <w:i/>
          <w:iCs/>
          <w:sz w:val="20"/>
          <w:szCs w:val="20"/>
        </w:rPr>
        <w:t>&lt;n&gt;</w:t>
      </w:r>
      <w:r w:rsidR="0023185A">
        <w:rPr>
          <w:sz w:val="20"/>
          <w:szCs w:val="20"/>
        </w:rPr>
        <w:t>\</w:t>
      </w:r>
      <w:r>
        <w:t>DBF_DOA.m</w:t>
      </w:r>
    </w:p>
    <w:p w14:paraId="366DDF4C" w14:textId="11CE387A" w:rsidR="0003715A" w:rsidRDefault="0003715A" w:rsidP="0003715A">
      <w:pPr>
        <w:pStyle w:val="BodyText"/>
      </w:pPr>
      <w:r>
        <w:t>Kernel parameters description may be found in matlab source files.</w:t>
      </w:r>
    </w:p>
    <w:p w14:paraId="09441983" w14:textId="7A183562" w:rsidR="0003715A" w:rsidRDefault="0003715A" w:rsidP="0003715A">
      <w:pPr>
        <w:pStyle w:val="BodyText"/>
      </w:pPr>
      <w:r>
        <w:t>For profiling/execution time info, PROFILE_KERNEL must be set to 1.</w:t>
      </w:r>
    </w:p>
    <w:p w14:paraId="0DC4EF89" w14:textId="1987DFC1" w:rsidR="00C95CE6" w:rsidRDefault="00C95CE6" w:rsidP="0003715A">
      <w:pPr>
        <w:pStyle w:val="BodyText"/>
      </w:pPr>
      <w:r>
        <w:t>There is an example of kernels usage:</w:t>
      </w:r>
    </w:p>
    <w:p w14:paraId="47431213" w14:textId="6653BEF8" w:rsidR="00D82D0B" w:rsidRDefault="00C95CE6" w:rsidP="0003715A">
      <w:pPr>
        <w:pStyle w:val="BodyText"/>
      </w:pPr>
      <w:r>
        <w:tab/>
      </w:r>
      <w:r w:rsidRPr="0003715A">
        <w:rPr>
          <w:sz w:val="20"/>
          <w:szCs w:val="20"/>
        </w:rPr>
        <w:t>rsdk\Tools\SPT_bitexact_model\</w:t>
      </w:r>
      <w:r>
        <w:rPr>
          <w:sz w:val="20"/>
          <w:szCs w:val="20"/>
        </w:rPr>
        <w:t>example\</w:t>
      </w:r>
      <w:r w:rsidR="00660C4B">
        <w:rPr>
          <w:sz w:val="20"/>
          <w:szCs w:val="20"/>
        </w:rPr>
        <w:t>SPT</w:t>
      </w:r>
      <w:r w:rsidR="000B61E4" w:rsidRPr="00567C0E">
        <w:rPr>
          <w:i/>
          <w:iCs/>
          <w:sz w:val="20"/>
          <w:szCs w:val="20"/>
        </w:rPr>
        <w:t>&lt;n&gt;</w:t>
      </w:r>
      <w:r w:rsidR="00660C4B">
        <w:rPr>
          <w:sz w:val="20"/>
          <w:szCs w:val="20"/>
        </w:rPr>
        <w:t>\</w:t>
      </w:r>
      <w:r w:rsidR="00CA72B4" w:rsidRPr="00CA72B4">
        <w:t>RSDK_offline_example.m</w:t>
      </w:r>
    </w:p>
    <w:p w14:paraId="125B50E1" w14:textId="748CF952" w:rsidR="00D82D0B" w:rsidRPr="000B61E4" w:rsidRDefault="000B61E4" w:rsidP="0003715A">
      <w:pPr>
        <w:pStyle w:val="BodyText"/>
      </w:pPr>
      <w:r>
        <w:t xml:space="preserve">where </w:t>
      </w:r>
      <w:r w:rsidRPr="000B61E4">
        <w:rPr>
          <w:i/>
          <w:iCs/>
        </w:rPr>
        <w:t>n</w:t>
      </w:r>
      <w:r>
        <w:t xml:space="preserve"> can be 2 or 3.</w:t>
      </w:r>
    </w:p>
    <w:p w14:paraId="77658895" w14:textId="5B80512A" w:rsidR="00EC2B07" w:rsidRPr="00EC2B07" w:rsidRDefault="00EC2B07" w:rsidP="00EC2B07">
      <w:pPr>
        <w:pStyle w:val="Heading1"/>
        <w:numPr>
          <w:ilvl w:val="0"/>
          <w:numId w:val="0"/>
        </w:numPr>
        <w:ind w:left="432" w:hanging="432"/>
      </w:pPr>
      <w:bookmarkStart w:id="83" w:name="_Toc74320563"/>
      <w:r>
        <w:lastRenderedPageBreak/>
        <w:t xml:space="preserve">3. </w:t>
      </w:r>
      <w:r w:rsidRPr="00EC2B07">
        <w:t>Profiling/execution time</w:t>
      </w:r>
      <w:bookmarkEnd w:id="83"/>
    </w:p>
    <w:p w14:paraId="69A9C3FD" w14:textId="658BE78F" w:rsidR="00EC2B07" w:rsidRDefault="00EC2B07" w:rsidP="00EC2B07">
      <w:pPr>
        <w:ind w:firstLine="432"/>
      </w:pPr>
      <w:r w:rsidRPr="00EC2B07">
        <w:t xml:space="preserve">The execution time of the kernels was measured in Matlab using tic/toc functions. </w:t>
      </w:r>
      <w:r w:rsidR="00A71F26">
        <w:t xml:space="preserve">Used case </w:t>
      </w:r>
      <w:r w:rsidRPr="00EC2B07">
        <w:t xml:space="preserve">used for this: </w:t>
      </w:r>
      <w:r w:rsidR="00386451">
        <w:t xml:space="preserve">128 </w:t>
      </w:r>
      <w:r w:rsidR="00A71F26">
        <w:t>c</w:t>
      </w:r>
      <w:r w:rsidRPr="00EC2B07">
        <w:t>hi</w:t>
      </w:r>
      <w:r w:rsidR="00AA4A5B">
        <w:t>rps/frame</w:t>
      </w:r>
      <w:r w:rsidR="00A71F26">
        <w:t>,</w:t>
      </w:r>
      <w:r w:rsidR="00AA4A5B">
        <w:t xml:space="preserve"> </w:t>
      </w:r>
      <w:r w:rsidR="00386451">
        <w:t xml:space="preserve">512 </w:t>
      </w:r>
      <w:r w:rsidR="00A71F26">
        <w:t>s</w:t>
      </w:r>
      <w:r w:rsidR="00AA4A5B">
        <w:t>amples/</w:t>
      </w:r>
      <w:r w:rsidR="00A71F26">
        <w:t>c</w:t>
      </w:r>
      <w:r w:rsidR="00AA4A5B">
        <w:t xml:space="preserve">hirp, </w:t>
      </w:r>
      <w:r w:rsidR="00A71F26">
        <w:t>4 physical channels.</w:t>
      </w:r>
      <w:r w:rsidR="00833EA3">
        <w:t>.</w:t>
      </w:r>
    </w:p>
    <w:p w14:paraId="4D55159E" w14:textId="2BFEF0F6" w:rsidR="00EC2B07" w:rsidRDefault="00EC2B07" w:rsidP="00EC2B07">
      <w:r>
        <w:t>Computer used for profiling:</w:t>
      </w:r>
    </w:p>
    <w:p w14:paraId="6E6ED9DE" w14:textId="14D1B143" w:rsidR="00EC2B07" w:rsidRDefault="00EC2B07" w:rsidP="00EC2B07">
      <w:r>
        <w:tab/>
        <w:t>Computer model: DELL Precision 75</w:t>
      </w:r>
      <w:r w:rsidR="00714815">
        <w:t>2</w:t>
      </w:r>
      <w:r>
        <w:t>0</w:t>
      </w:r>
    </w:p>
    <w:p w14:paraId="0AB655C2" w14:textId="2A0EB956" w:rsidR="00EC2B07" w:rsidRPr="00EC2B07" w:rsidRDefault="004E46CA" w:rsidP="00EC2B07">
      <w:r>
        <w:tab/>
        <w:t>CPU: Intel Core i7-6820HQ</w:t>
      </w:r>
      <w:r w:rsidR="00EC2B07">
        <w:t>@ 2.7GHz</w:t>
      </w:r>
      <w:r>
        <w:t>;R</w:t>
      </w:r>
      <w:r w:rsidR="00EC2B07">
        <w:t>AM: 16GB</w:t>
      </w:r>
      <w:r>
        <w:t>;</w:t>
      </w:r>
      <w:r w:rsidR="00EC2B07">
        <w:t xml:space="preserve">OS: Windows </w:t>
      </w:r>
      <w:r w:rsidR="00644F03">
        <w:t>10 64-bit Enterprise</w:t>
      </w:r>
    </w:p>
    <w:p w14:paraId="67DBBC65" w14:textId="41571D7F" w:rsidR="00F05045" w:rsidRPr="004E46CA" w:rsidRDefault="00EC2B07" w:rsidP="004E46CA">
      <w:pPr>
        <w:ind w:firstLine="432"/>
        <w:rPr>
          <w:rFonts w:ascii="Arial" w:hAnsi="Arial" w:cs="Arial"/>
          <w:sz w:val="20"/>
          <w:szCs w:val="20"/>
        </w:rPr>
      </w:pPr>
      <w:r w:rsidRPr="00EC2B07">
        <w:t xml:space="preserve">For more detailed profile information run </w:t>
      </w:r>
      <w:r>
        <w:t>kernels</w:t>
      </w:r>
      <w:r w:rsidRPr="00EC2B07">
        <w:t xml:space="preserve"> with PROFILE_KERNEL = 1</w:t>
      </w:r>
      <w:r>
        <w:rPr>
          <w:rFonts w:ascii="Arial" w:hAnsi="Arial" w:cs="Arial"/>
          <w:i/>
          <w:sz w:val="20"/>
          <w:szCs w:val="20"/>
        </w:rPr>
        <w:t>.</w:t>
      </w:r>
    </w:p>
    <w:p w14:paraId="5C5BFCB1" w14:textId="1A312DC0" w:rsidR="00831A1D" w:rsidRDefault="00831A1D" w:rsidP="009131BF">
      <w:pPr>
        <w:pStyle w:val="BodyTex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65"/>
        <w:gridCol w:w="1934"/>
      </w:tblGrid>
      <w:tr w:rsidR="00831A1D" w:rsidRPr="00D535F1" w14:paraId="63FB5234" w14:textId="77777777" w:rsidTr="005806F4">
        <w:tc>
          <w:tcPr>
            <w:tcW w:w="6565" w:type="dxa"/>
            <w:shd w:val="clear" w:color="auto" w:fill="D9D9D9" w:themeFill="background1" w:themeFillShade="D9"/>
          </w:tcPr>
          <w:p w14:paraId="49C2D5AD" w14:textId="3C2272EB" w:rsidR="00831A1D" w:rsidRPr="00D535F1" w:rsidRDefault="00EC2B07" w:rsidP="00180B88">
            <w:pPr>
              <w:pStyle w:val="TableHead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Kernel - Test parameters</w:t>
            </w:r>
          </w:p>
        </w:tc>
        <w:tc>
          <w:tcPr>
            <w:tcW w:w="1934" w:type="dxa"/>
            <w:shd w:val="clear" w:color="auto" w:fill="D9D9D9" w:themeFill="background1" w:themeFillShade="D9"/>
          </w:tcPr>
          <w:p w14:paraId="528C1B2C" w14:textId="675567F2" w:rsidR="00831A1D" w:rsidRPr="00D535F1" w:rsidRDefault="00EC2B07" w:rsidP="00180B88">
            <w:pPr>
              <w:pStyle w:val="TableHead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execution time</w:t>
            </w:r>
            <w:r w:rsidR="008A4DEF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</w:tr>
      <w:tr w:rsidR="00831A1D" w:rsidRPr="00D535F1" w14:paraId="63CC06C3" w14:textId="77777777" w:rsidTr="005806F4">
        <w:trPr>
          <w:trHeight w:val="327"/>
        </w:trPr>
        <w:tc>
          <w:tcPr>
            <w:tcW w:w="6565" w:type="dxa"/>
          </w:tcPr>
          <w:p w14:paraId="3B8D9252" w14:textId="6E5B6B28" w:rsidR="00831A1D" w:rsidRPr="009F0BD5" w:rsidRDefault="008A4DEF" w:rsidP="00180B88">
            <w:pPr>
              <w:pStyle w:val="TableCell"/>
              <w:rPr>
                <w:rFonts w:ascii="Times New Roman" w:hAnsi="Times New Roman"/>
                <w:sz w:val="18"/>
                <w:szCs w:val="18"/>
                <w:lang w:val="fr-FR"/>
              </w:rPr>
            </w:pPr>
            <w:r w:rsidRPr="009F0BD5">
              <w:rPr>
                <w:rFonts w:ascii="Times New Roman" w:hAnsi="Times New Roman"/>
                <w:sz w:val="18"/>
                <w:szCs w:val="18"/>
                <w:lang w:val="fr-FR"/>
              </w:rPr>
              <w:t xml:space="preserve">Range FFT - </w:t>
            </w:r>
            <w:r w:rsidR="00EC2B07" w:rsidRPr="009F0BD5">
              <w:rPr>
                <w:rFonts w:ascii="Times New Roman" w:hAnsi="Times New Roman"/>
                <w:sz w:val="18"/>
                <w:szCs w:val="18"/>
                <w:lang w:val="fr-FR"/>
              </w:rPr>
              <w:t>Chirps/frame:128 Samples/Chirp:512</w:t>
            </w:r>
          </w:p>
        </w:tc>
        <w:tc>
          <w:tcPr>
            <w:tcW w:w="1934" w:type="dxa"/>
          </w:tcPr>
          <w:p w14:paraId="4133302D" w14:textId="57776165" w:rsidR="00831A1D" w:rsidRPr="00D535F1" w:rsidRDefault="00935E78" w:rsidP="008A4DEF">
            <w:pPr>
              <w:pStyle w:val="TableCell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2.02s</w:t>
            </w:r>
          </w:p>
        </w:tc>
      </w:tr>
      <w:tr w:rsidR="00A71F26" w:rsidRPr="00D535F1" w14:paraId="676D37E1" w14:textId="77777777" w:rsidTr="000E4A7F">
        <w:trPr>
          <w:trHeight w:val="327"/>
        </w:trPr>
        <w:tc>
          <w:tcPr>
            <w:tcW w:w="6565" w:type="dxa"/>
          </w:tcPr>
          <w:p w14:paraId="62F453E1" w14:textId="77777777" w:rsidR="00A71F26" w:rsidRPr="009F0BD5" w:rsidRDefault="00A71F26" w:rsidP="000E4A7F">
            <w:pPr>
              <w:pStyle w:val="TableCell"/>
              <w:rPr>
                <w:rFonts w:ascii="Times New Roman" w:hAnsi="Times New Roman"/>
                <w:sz w:val="18"/>
                <w:szCs w:val="18"/>
                <w:lang w:val="fr-FR"/>
              </w:rPr>
            </w:pPr>
            <w:r w:rsidRPr="009F0BD5">
              <w:rPr>
                <w:rFonts w:ascii="Times New Roman" w:hAnsi="Times New Roman"/>
                <w:sz w:val="18"/>
                <w:szCs w:val="18"/>
                <w:lang w:val="fr-FR"/>
              </w:rPr>
              <w:t>Doppler FFT - Chirps/frame:128 Samples/Chirp:512</w:t>
            </w:r>
          </w:p>
        </w:tc>
        <w:tc>
          <w:tcPr>
            <w:tcW w:w="1934" w:type="dxa"/>
          </w:tcPr>
          <w:p w14:paraId="5242CADC" w14:textId="77777777" w:rsidR="00A71F26" w:rsidRPr="00EC2B07" w:rsidRDefault="00A71F26" w:rsidP="000E4A7F">
            <w:pPr>
              <w:pStyle w:val="TableCell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C38EF">
              <w:rPr>
                <w:rFonts w:ascii="Times New Roman" w:hAnsi="Times New Roman"/>
                <w:sz w:val="18"/>
                <w:szCs w:val="18"/>
              </w:rPr>
              <w:t>2.</w:t>
            </w:r>
            <w:r>
              <w:rPr>
                <w:rFonts w:ascii="Times New Roman" w:hAnsi="Times New Roman"/>
                <w:sz w:val="18"/>
                <w:szCs w:val="18"/>
              </w:rPr>
              <w:t>18s</w:t>
            </w:r>
          </w:p>
        </w:tc>
      </w:tr>
      <w:tr w:rsidR="00A71F26" w:rsidRPr="00D535F1" w14:paraId="394FCEC9" w14:textId="77777777" w:rsidTr="000E4A7F">
        <w:trPr>
          <w:trHeight w:val="327"/>
        </w:trPr>
        <w:tc>
          <w:tcPr>
            <w:tcW w:w="6565" w:type="dxa"/>
          </w:tcPr>
          <w:p w14:paraId="0EBD4B32" w14:textId="77777777" w:rsidR="00A71F26" w:rsidRDefault="00A71F26" w:rsidP="000E4A7F">
            <w:pPr>
              <w:pStyle w:val="TableCell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Non Coherent Combining - </w:t>
            </w:r>
            <w:r w:rsidRPr="00EC2B07">
              <w:rPr>
                <w:rFonts w:ascii="Times New Roman" w:hAnsi="Times New Roman"/>
                <w:sz w:val="18"/>
                <w:szCs w:val="18"/>
              </w:rPr>
              <w:t>Chirps/frame:128 Samples/Chirp:512</w:t>
            </w:r>
          </w:p>
        </w:tc>
        <w:tc>
          <w:tcPr>
            <w:tcW w:w="1934" w:type="dxa"/>
          </w:tcPr>
          <w:p w14:paraId="0EFA7464" w14:textId="77777777" w:rsidR="00A71F26" w:rsidRPr="00EC2B07" w:rsidRDefault="00A71F26" w:rsidP="000E4A7F">
            <w:pPr>
              <w:pStyle w:val="TableCell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1.54s</w:t>
            </w:r>
          </w:p>
        </w:tc>
      </w:tr>
      <w:tr w:rsidR="00A71F26" w:rsidRPr="00D535F1" w14:paraId="0A9436E9" w14:textId="77777777" w:rsidTr="000E4A7F">
        <w:trPr>
          <w:trHeight w:val="327"/>
        </w:trPr>
        <w:tc>
          <w:tcPr>
            <w:tcW w:w="6565" w:type="dxa"/>
          </w:tcPr>
          <w:p w14:paraId="7D5FBE3A" w14:textId="77777777" w:rsidR="00A71F26" w:rsidRPr="009F0BD5" w:rsidRDefault="00A71F26" w:rsidP="000E4A7F">
            <w:pPr>
              <w:pStyle w:val="TableCell"/>
              <w:rPr>
                <w:rFonts w:ascii="Times New Roman" w:hAnsi="Times New Roman"/>
                <w:sz w:val="18"/>
                <w:szCs w:val="18"/>
                <w:lang w:val="fr-FR"/>
              </w:rPr>
            </w:pPr>
            <w:r w:rsidRPr="009F0BD5">
              <w:rPr>
                <w:rFonts w:ascii="Times New Roman" w:hAnsi="Times New Roman"/>
                <w:sz w:val="18"/>
                <w:szCs w:val="18"/>
                <w:lang w:val="fr-FR"/>
              </w:rPr>
              <w:t>3D FFT - Chirps/frame:128 Samples/Chirp:512</w:t>
            </w:r>
          </w:p>
        </w:tc>
        <w:tc>
          <w:tcPr>
            <w:tcW w:w="1934" w:type="dxa"/>
          </w:tcPr>
          <w:p w14:paraId="5D11AFDA" w14:textId="77777777" w:rsidR="00A71F26" w:rsidRDefault="00A71F26" w:rsidP="000E4A7F">
            <w:pPr>
              <w:pStyle w:val="TableCell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2.92s</w:t>
            </w:r>
          </w:p>
        </w:tc>
      </w:tr>
      <w:tr w:rsidR="00A71F26" w:rsidRPr="00D535F1" w14:paraId="643510E0" w14:textId="77777777" w:rsidTr="000E4A7F">
        <w:trPr>
          <w:trHeight w:val="327"/>
        </w:trPr>
        <w:tc>
          <w:tcPr>
            <w:tcW w:w="6565" w:type="dxa"/>
          </w:tcPr>
          <w:p w14:paraId="34DC10FC" w14:textId="77777777" w:rsidR="00A71F26" w:rsidRDefault="00A71F26" w:rsidP="000E4A7F">
            <w:pPr>
              <w:pStyle w:val="TableCell"/>
              <w:rPr>
                <w:rFonts w:ascii="Times New Roman" w:hAnsi="Times New Roman"/>
                <w:sz w:val="18"/>
                <w:szCs w:val="18"/>
              </w:rPr>
            </w:pPr>
            <w:r w:rsidRPr="008A4DEF">
              <w:rPr>
                <w:rFonts w:ascii="Times New Roman" w:hAnsi="Times New Roman"/>
                <w:sz w:val="18"/>
                <w:szCs w:val="18"/>
              </w:rPr>
              <w:t>Peak search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- </w:t>
            </w:r>
            <w:r w:rsidRPr="00EC2B07">
              <w:rPr>
                <w:rFonts w:ascii="Times New Roman" w:hAnsi="Times New Roman"/>
                <w:sz w:val="18"/>
                <w:szCs w:val="18"/>
              </w:rPr>
              <w:t>Chirps/frame:128 Samples/Chirp:512</w:t>
            </w:r>
          </w:p>
        </w:tc>
        <w:tc>
          <w:tcPr>
            <w:tcW w:w="1934" w:type="dxa"/>
          </w:tcPr>
          <w:p w14:paraId="7984516F" w14:textId="77777777" w:rsidR="00A71F26" w:rsidRPr="00EC2B07" w:rsidRDefault="00A71F26" w:rsidP="000E4A7F">
            <w:pPr>
              <w:pStyle w:val="TableCell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0.15s</w:t>
            </w:r>
          </w:p>
        </w:tc>
      </w:tr>
      <w:tr w:rsidR="00A71F26" w:rsidRPr="00D535F1" w14:paraId="790A459C" w14:textId="77777777" w:rsidTr="000E4A7F">
        <w:trPr>
          <w:trHeight w:val="327"/>
        </w:trPr>
        <w:tc>
          <w:tcPr>
            <w:tcW w:w="6565" w:type="dxa"/>
          </w:tcPr>
          <w:p w14:paraId="269E021E" w14:textId="77777777" w:rsidR="00A71F26" w:rsidRPr="008A4DEF" w:rsidRDefault="00A71F26" w:rsidP="000E4A7F">
            <w:pPr>
              <w:pStyle w:val="TableCell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DBF_DOA – NoSteeringVectors: 64 NoPeaks: 128 4ch</w:t>
            </w:r>
          </w:p>
        </w:tc>
        <w:tc>
          <w:tcPr>
            <w:tcW w:w="1934" w:type="dxa"/>
          </w:tcPr>
          <w:p w14:paraId="16C40541" w14:textId="77777777" w:rsidR="00A71F26" w:rsidRDefault="00A71F26" w:rsidP="000E4A7F">
            <w:pPr>
              <w:pStyle w:val="TableCell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0.09s</w:t>
            </w:r>
          </w:p>
        </w:tc>
      </w:tr>
    </w:tbl>
    <w:p w14:paraId="3542B2BB" w14:textId="679C3278" w:rsidR="00831A1D" w:rsidRDefault="00831A1D" w:rsidP="002D5EEE">
      <w:pPr>
        <w:pStyle w:val="Caption"/>
      </w:pPr>
      <w:bookmarkStart w:id="84" w:name="_Toc39754578"/>
      <w:r w:rsidRPr="009131BF">
        <w:t xml:space="preserve">Table </w:t>
      </w:r>
      <w:fldSimple w:instr=" SEQ Table \* ARABIC ">
        <w:r w:rsidR="006B2748">
          <w:rPr>
            <w:noProof/>
          </w:rPr>
          <w:t>3</w:t>
        </w:r>
      </w:fldSimple>
      <w:r w:rsidRPr="009131BF">
        <w:t xml:space="preserve"> </w:t>
      </w:r>
      <w:r w:rsidR="008A4DEF">
        <w:t>Kernels execution time</w:t>
      </w:r>
      <w:bookmarkEnd w:id="84"/>
    </w:p>
    <w:sectPr w:rsidR="00831A1D" w:rsidSect="00583FA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1440" w:right="1699" w:bottom="1699" w:left="1699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C2CBDC" w14:textId="77777777" w:rsidR="004E78F4" w:rsidRPr="00E13F48" w:rsidRDefault="004E78F4" w:rsidP="007D4225">
      <w:pPr>
        <w:pStyle w:val="TableCell"/>
      </w:pPr>
      <w:r>
        <w:separator/>
      </w:r>
    </w:p>
  </w:endnote>
  <w:endnote w:type="continuationSeparator" w:id="0">
    <w:p w14:paraId="1A9AB495" w14:textId="77777777" w:rsidR="004E78F4" w:rsidRPr="00E13F48" w:rsidRDefault="004E78F4" w:rsidP="007D4225">
      <w:pPr>
        <w:pStyle w:val="TableCell"/>
      </w:pPr>
      <w:r>
        <w:continuationSeparator/>
      </w:r>
    </w:p>
  </w:endnote>
  <w:endnote w:type="continuationNotice" w:id="1">
    <w:p w14:paraId="1187BC5F" w14:textId="77777777" w:rsidR="004E78F4" w:rsidRDefault="004E78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98E6CC" w14:textId="70A9A767" w:rsidR="00227AEF" w:rsidRDefault="00227AEF" w:rsidP="003903A2">
    <w:pPr>
      <w:pStyle w:val="copyright"/>
    </w:pPr>
    <w:r>
      <w:t xml:space="preserve">© NXP SEMICONDUCTOR, Inc. </w:t>
    </w:r>
    <w:r w:rsidR="009131BF">
      <w:t>2017</w:t>
    </w:r>
  </w:p>
  <w:p w14:paraId="13DAFF32" w14:textId="77777777" w:rsidR="00227AEF" w:rsidRDefault="00227AEF" w:rsidP="003903A2">
    <w:pPr>
      <w:pStyle w:val="copyright"/>
    </w:pPr>
    <w:r>
      <w:t>All Rights Reserved. Presence of copyright notice is not an acknowledgement of publication.</w:t>
    </w:r>
  </w:p>
  <w:p w14:paraId="537CE7E5" w14:textId="77777777" w:rsidR="00227AEF" w:rsidRDefault="00227A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4762E9" w14:textId="34DD9D4D" w:rsidR="00974289" w:rsidRPr="00E30AFB" w:rsidRDefault="00E30AFB" w:rsidP="00E30AFB">
    <w:pPr>
      <w:pStyle w:val="Footer"/>
      <w:jc w:val="left"/>
      <w:rPr>
        <w:iCs/>
        <w:szCs w:val="16"/>
      </w:rPr>
    </w:pPr>
    <w:r>
      <w:rPr>
        <w:iCs/>
        <w:szCs w:val="16"/>
      </w:rPr>
      <w:t>© NXP Semiconductors N.V.</w:t>
    </w:r>
    <w:r>
      <w:tab/>
    </w:r>
    <w:r w:rsidR="00974289">
      <w:tab/>
    </w:r>
    <w:r w:rsidR="004E78F4">
      <w:fldChar w:fldCharType="begin"/>
    </w:r>
    <w:r w:rsidR="004E78F4">
      <w:instrText xml:space="preserve"> DOCPROPERTY "POPI" \* MERGEFORMAT </w:instrText>
    </w:r>
    <w:r w:rsidR="004E78F4">
      <w:fldChar w:fldCharType="separate"/>
    </w:r>
    <w:r w:rsidR="006B2748">
      <w:t xml:space="preserve">COMPANY </w:t>
    </w:r>
    <w:r w:rsidR="00821429">
      <w:t xml:space="preserve">CONFIDENTIAL </w:t>
    </w:r>
    <w:r w:rsidR="004E78F4">
      <w:fldChar w:fldCharType="end"/>
    </w:r>
    <w:r w:rsidR="00974289">
      <w:t xml:space="preserve"> </w:t>
    </w:r>
    <w:r w:rsidR="00974289">
      <w:sym w:font="Symbol" w:char="F0B7"/>
    </w:r>
    <w:r w:rsidR="00974289">
      <w:t xml:space="preserve"> </w:t>
    </w:r>
    <w:r w:rsidR="00974289">
      <w:rPr>
        <w:rStyle w:val="PageNumber"/>
      </w:rPr>
      <w:fldChar w:fldCharType="begin"/>
    </w:r>
    <w:r w:rsidR="00974289">
      <w:rPr>
        <w:rStyle w:val="PageNumber"/>
      </w:rPr>
      <w:instrText xml:space="preserve"> PAGE </w:instrText>
    </w:r>
    <w:r w:rsidR="00974289">
      <w:rPr>
        <w:rStyle w:val="PageNumber"/>
      </w:rPr>
      <w:fldChar w:fldCharType="separate"/>
    </w:r>
    <w:r w:rsidR="00F72F2B">
      <w:rPr>
        <w:rStyle w:val="PageNumber"/>
        <w:noProof/>
      </w:rPr>
      <w:t>7</w:t>
    </w:r>
    <w:r w:rsidR="00974289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DF5992" w14:textId="2BB7A5CB" w:rsidR="00583FA6" w:rsidRPr="00E30AFB" w:rsidRDefault="00E30AFB" w:rsidP="00E30AFB">
    <w:pPr>
      <w:pStyle w:val="Footer"/>
      <w:jc w:val="left"/>
      <w:rPr>
        <w:iCs/>
        <w:szCs w:val="16"/>
      </w:rPr>
    </w:pPr>
    <w:r>
      <w:rPr>
        <w:iCs/>
        <w:szCs w:val="16"/>
      </w:rPr>
      <w:t>© NXP Semiconductors N.V.</w:t>
    </w:r>
    <w:r>
      <w:tab/>
    </w:r>
    <w:r>
      <w:tab/>
    </w:r>
    <w:r w:rsidR="004E78F4">
      <w:fldChar w:fldCharType="begin"/>
    </w:r>
    <w:r w:rsidR="004E78F4">
      <w:instrText xml:space="preserve"> DOCPROPERTY "POPI" \* MERGEFORMAT </w:instrText>
    </w:r>
    <w:r w:rsidR="004E78F4">
      <w:fldChar w:fldCharType="separate"/>
    </w:r>
    <w:r w:rsidR="006B2748">
      <w:t xml:space="preserve">COMPANY </w:t>
    </w:r>
    <w:r w:rsidR="00821429">
      <w:t>CONFIDENTIAL</w:t>
    </w:r>
    <w:r w:rsidR="004E78F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25792" w14:textId="77777777" w:rsidR="004E78F4" w:rsidRPr="00E13F48" w:rsidRDefault="004E78F4" w:rsidP="007D4225">
      <w:pPr>
        <w:pStyle w:val="TableCell"/>
      </w:pPr>
      <w:r>
        <w:separator/>
      </w:r>
    </w:p>
  </w:footnote>
  <w:footnote w:type="continuationSeparator" w:id="0">
    <w:p w14:paraId="1A6389A4" w14:textId="77777777" w:rsidR="004E78F4" w:rsidRPr="00E13F48" w:rsidRDefault="004E78F4" w:rsidP="007D4225">
      <w:pPr>
        <w:pStyle w:val="TableCell"/>
      </w:pPr>
      <w:r>
        <w:continuationSeparator/>
      </w:r>
    </w:p>
  </w:footnote>
  <w:footnote w:type="continuationNotice" w:id="1">
    <w:p w14:paraId="6AC5AE63" w14:textId="77777777" w:rsidR="004E78F4" w:rsidRDefault="004E78F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60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680"/>
      <w:gridCol w:w="2690"/>
      <w:gridCol w:w="1990"/>
    </w:tblGrid>
    <w:tr w:rsidR="00227AEF" w14:paraId="30C36A07" w14:textId="77777777" w:rsidTr="00C031D4">
      <w:trPr>
        <w:cantSplit/>
        <w:trHeight w:val="975"/>
      </w:trPr>
      <w:tc>
        <w:tcPr>
          <w:tcW w:w="4680" w:type="dxa"/>
          <w:vAlign w:val="center"/>
        </w:tcPr>
        <w:p w14:paraId="2B3CFD75" w14:textId="2297D514" w:rsidR="00227AEF" w:rsidRDefault="00227AEF" w:rsidP="00541765">
          <w:pPr>
            <w:pStyle w:val="Header"/>
            <w:tabs>
              <w:tab w:val="clear" w:pos="4320"/>
              <w:tab w:val="clear" w:pos="8640"/>
            </w:tabs>
            <w:jc w:val="center"/>
          </w:pPr>
          <w:r w:rsidRPr="00964E82">
            <w:rPr>
              <w:noProof/>
            </w:rPr>
            <w:drawing>
              <wp:inline distT="0" distB="0" distL="0" distR="0" wp14:anchorId="77F32065" wp14:editId="3FB9384D">
                <wp:extent cx="1095153" cy="541283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8181" cy="54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  <w:gridSpan w:val="2"/>
          <w:vAlign w:val="center"/>
        </w:tcPr>
        <w:p w14:paraId="5DD4335D" w14:textId="77777777" w:rsidR="00227AEF" w:rsidRPr="001E78D2" w:rsidRDefault="00227AEF" w:rsidP="00541765">
          <w:pPr>
            <w:jc w:val="center"/>
            <w:rPr>
              <w:rFonts w:cs="Arial"/>
              <w:b/>
              <w:sz w:val="32"/>
              <w:szCs w:val="32"/>
            </w:rPr>
          </w:pPr>
          <w:r>
            <w:rPr>
              <w:rFonts w:cs="Arial"/>
              <w:b/>
              <w:sz w:val="32"/>
              <w:szCs w:val="32"/>
            </w:rPr>
            <w:t>AMP</w:t>
          </w:r>
          <w:r w:rsidRPr="001E78D2">
            <w:rPr>
              <w:rFonts w:cs="Arial"/>
              <w:b/>
              <w:sz w:val="32"/>
              <w:szCs w:val="32"/>
            </w:rPr>
            <w:t xml:space="preserve"> Software</w:t>
          </w:r>
        </w:p>
      </w:tc>
    </w:tr>
    <w:tr w:rsidR="00227AEF" w:rsidRPr="00AA0CC2" w14:paraId="3036B36A" w14:textId="77777777" w:rsidTr="006F36CE">
      <w:trPr>
        <w:trHeight w:val="308"/>
      </w:trPr>
      <w:tc>
        <w:tcPr>
          <w:tcW w:w="4680" w:type="dxa"/>
          <w:vMerge w:val="restart"/>
          <w:vAlign w:val="center"/>
        </w:tcPr>
        <w:p w14:paraId="53C74FF4" w14:textId="4D00620A" w:rsidR="00227AEF" w:rsidRPr="00AA0CC2" w:rsidRDefault="009131BF" w:rsidP="00541765">
          <w:pPr>
            <w:ind w:left="-108"/>
            <w:jc w:val="center"/>
            <w:rPr>
              <w:rFonts w:ascii="Arial" w:hAnsi="Arial" w:cs="Arial"/>
              <w:iCs/>
            </w:rPr>
          </w:pPr>
          <w:r>
            <w:rPr>
              <w:rFonts w:ascii="Arial" w:hAnsi="Arial" w:cs="Arial"/>
            </w:rPr>
            <w:t>SOFTWARE DEVELOPMENT</w:t>
          </w:r>
        </w:p>
      </w:tc>
      <w:tc>
        <w:tcPr>
          <w:tcW w:w="2690" w:type="dxa"/>
          <w:vAlign w:val="center"/>
        </w:tcPr>
        <w:p w14:paraId="20533370" w14:textId="54929727" w:rsidR="00227AEF" w:rsidRPr="00AA0CC2" w:rsidRDefault="00227AEF" w:rsidP="00EE2443">
          <w:pPr>
            <w:jc w:val="center"/>
            <w:rPr>
              <w:rFonts w:ascii="Arial" w:hAnsi="Arial" w:cs="Arial"/>
            </w:rPr>
          </w:pPr>
          <w:r w:rsidRPr="00AA0CC2">
            <w:rPr>
              <w:rFonts w:ascii="Arial" w:hAnsi="Arial" w:cs="Arial"/>
            </w:rPr>
            <w:fldChar w:fldCharType="begin"/>
          </w:r>
          <w:r w:rsidRPr="00AA0CC2">
            <w:rPr>
              <w:rFonts w:ascii="Arial" w:hAnsi="Arial" w:cs="Arial"/>
            </w:rPr>
            <w:instrText xml:space="preserve"> KEYWORDS  \* Upper  \* MERGEFORMAT </w:instrText>
          </w:r>
          <w:r w:rsidRPr="00AA0CC2">
            <w:rPr>
              <w:rFonts w:ascii="Arial" w:hAnsi="Arial" w:cs="Arial"/>
            </w:rPr>
            <w:fldChar w:fldCharType="end"/>
          </w:r>
        </w:p>
      </w:tc>
      <w:tc>
        <w:tcPr>
          <w:tcW w:w="1990" w:type="dxa"/>
          <w:vMerge w:val="restart"/>
          <w:vAlign w:val="center"/>
        </w:tcPr>
        <w:p w14:paraId="32E90377" w14:textId="0366B9EB" w:rsidR="00227AEF" w:rsidRPr="00AA0CC2" w:rsidRDefault="00227AEF" w:rsidP="00541765">
          <w:pPr>
            <w:ind w:left="252"/>
            <w:jc w:val="center"/>
            <w:rPr>
              <w:rFonts w:ascii="Arial" w:hAnsi="Arial" w:cs="Arial"/>
              <w:color w:val="000000"/>
            </w:rPr>
          </w:pPr>
          <w:r w:rsidRPr="00AA0CC2">
            <w:rPr>
              <w:rFonts w:ascii="Arial" w:hAnsi="Arial" w:cs="Arial"/>
              <w:color w:val="000000"/>
            </w:rPr>
            <w:t xml:space="preserve">Page </w:t>
          </w:r>
          <w:r w:rsidRPr="00AA0CC2">
            <w:rPr>
              <w:rStyle w:val="PageNumber"/>
              <w:rFonts w:cs="Arial"/>
              <w:b/>
              <w:spacing w:val="-4"/>
              <w:sz w:val="20"/>
            </w:rPr>
            <w:fldChar w:fldCharType="begin"/>
          </w:r>
          <w:r w:rsidRPr="00AA0CC2">
            <w:rPr>
              <w:rStyle w:val="PageNumber"/>
              <w:rFonts w:cs="Arial"/>
              <w:b/>
              <w:spacing w:val="-4"/>
              <w:sz w:val="20"/>
            </w:rPr>
            <w:instrText xml:space="preserve"> PAGE </w:instrText>
          </w:r>
          <w:r w:rsidRPr="00AA0CC2">
            <w:rPr>
              <w:rStyle w:val="PageNumber"/>
              <w:rFonts w:cs="Arial"/>
              <w:b/>
              <w:spacing w:val="-4"/>
              <w:sz w:val="20"/>
            </w:rPr>
            <w:fldChar w:fldCharType="separate"/>
          </w:r>
          <w:r w:rsidR="00583FA6">
            <w:rPr>
              <w:rStyle w:val="PageNumber"/>
              <w:rFonts w:cs="Arial"/>
              <w:b/>
              <w:noProof/>
              <w:spacing w:val="-4"/>
              <w:sz w:val="20"/>
            </w:rPr>
            <w:t>2</w:t>
          </w:r>
          <w:r w:rsidRPr="00AA0CC2">
            <w:rPr>
              <w:rStyle w:val="PageNumber"/>
              <w:rFonts w:cs="Arial"/>
              <w:b/>
              <w:spacing w:val="-4"/>
              <w:sz w:val="20"/>
            </w:rPr>
            <w:fldChar w:fldCharType="end"/>
          </w:r>
          <w:r w:rsidRPr="00AA0CC2">
            <w:rPr>
              <w:rStyle w:val="PageNumber"/>
              <w:rFonts w:cs="Arial"/>
              <w:b/>
              <w:spacing w:val="-4"/>
              <w:sz w:val="20"/>
            </w:rPr>
            <w:t xml:space="preserve"> of </w:t>
          </w:r>
          <w:r w:rsidRPr="00AA0CC2">
            <w:rPr>
              <w:rStyle w:val="PageNumber"/>
              <w:rFonts w:cs="Arial"/>
              <w:b/>
              <w:spacing w:val="-4"/>
              <w:sz w:val="20"/>
            </w:rPr>
            <w:fldChar w:fldCharType="begin"/>
          </w:r>
          <w:r w:rsidRPr="00AA0CC2">
            <w:rPr>
              <w:rStyle w:val="PageNumber"/>
              <w:rFonts w:cs="Arial"/>
              <w:b/>
              <w:spacing w:val="-4"/>
              <w:sz w:val="20"/>
            </w:rPr>
            <w:instrText xml:space="preserve"> NUMPAGES </w:instrText>
          </w:r>
          <w:r w:rsidRPr="00AA0CC2">
            <w:rPr>
              <w:rStyle w:val="PageNumber"/>
              <w:rFonts w:cs="Arial"/>
              <w:b/>
              <w:spacing w:val="-4"/>
              <w:sz w:val="20"/>
            </w:rPr>
            <w:fldChar w:fldCharType="separate"/>
          </w:r>
          <w:r w:rsidR="006B2748">
            <w:rPr>
              <w:rStyle w:val="PageNumber"/>
              <w:rFonts w:cs="Arial"/>
              <w:b/>
              <w:noProof/>
              <w:spacing w:val="-4"/>
              <w:sz w:val="20"/>
            </w:rPr>
            <w:t>2</w:t>
          </w:r>
          <w:r w:rsidRPr="00AA0CC2">
            <w:rPr>
              <w:rStyle w:val="PageNumber"/>
              <w:rFonts w:cs="Arial"/>
              <w:b/>
              <w:spacing w:val="-4"/>
              <w:sz w:val="20"/>
            </w:rPr>
            <w:fldChar w:fldCharType="end"/>
          </w:r>
        </w:p>
      </w:tc>
    </w:tr>
    <w:tr w:rsidR="00227AEF" w:rsidRPr="00AA0CC2" w14:paraId="0F8BC685" w14:textId="77777777" w:rsidTr="006F36CE">
      <w:trPr>
        <w:trHeight w:val="307"/>
      </w:trPr>
      <w:tc>
        <w:tcPr>
          <w:tcW w:w="4680" w:type="dxa"/>
          <w:vMerge/>
          <w:vAlign w:val="center"/>
        </w:tcPr>
        <w:p w14:paraId="3D8DB26A" w14:textId="77777777" w:rsidR="00227AEF" w:rsidRDefault="00227AEF" w:rsidP="00541765">
          <w:pPr>
            <w:ind w:left="-108"/>
            <w:jc w:val="center"/>
            <w:rPr>
              <w:rFonts w:ascii="Arial" w:hAnsi="Arial" w:cs="Arial"/>
            </w:rPr>
          </w:pPr>
        </w:p>
      </w:tc>
      <w:tc>
        <w:tcPr>
          <w:tcW w:w="2690" w:type="dxa"/>
          <w:vAlign w:val="center"/>
        </w:tcPr>
        <w:p w14:paraId="00025C3C" w14:textId="60BF1361" w:rsidR="00227AEF" w:rsidRPr="00AA0CC2" w:rsidRDefault="00227AEF" w:rsidP="00FE6AD0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Version 5.0</w:t>
          </w:r>
        </w:p>
      </w:tc>
      <w:tc>
        <w:tcPr>
          <w:tcW w:w="1990" w:type="dxa"/>
          <w:vMerge/>
          <w:vAlign w:val="center"/>
        </w:tcPr>
        <w:p w14:paraId="75992776" w14:textId="77777777" w:rsidR="00227AEF" w:rsidRPr="00AA0CC2" w:rsidRDefault="00227AEF" w:rsidP="00541765">
          <w:pPr>
            <w:ind w:left="252"/>
            <w:jc w:val="center"/>
            <w:rPr>
              <w:rFonts w:ascii="Arial" w:hAnsi="Arial" w:cs="Arial"/>
              <w:color w:val="000000"/>
            </w:rPr>
          </w:pPr>
        </w:p>
      </w:tc>
    </w:tr>
  </w:tbl>
  <w:p w14:paraId="004B85E8" w14:textId="77777777" w:rsidR="00227AEF" w:rsidRDefault="00227AEF" w:rsidP="00057FD6">
    <w:pPr>
      <w:pStyle w:val="Header"/>
    </w:pPr>
  </w:p>
  <w:p w14:paraId="6C5CC17D" w14:textId="77777777" w:rsidR="00227AEF" w:rsidRPr="00057FD6" w:rsidRDefault="00227AEF" w:rsidP="00057F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60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680"/>
      <w:gridCol w:w="2580"/>
      <w:gridCol w:w="2100"/>
    </w:tblGrid>
    <w:tr w:rsidR="00227AEF" w:rsidRPr="00F00A6E" w14:paraId="363E7D30" w14:textId="77777777" w:rsidTr="00583FA6">
      <w:trPr>
        <w:cantSplit/>
        <w:trHeight w:val="615"/>
      </w:trPr>
      <w:tc>
        <w:tcPr>
          <w:tcW w:w="4680" w:type="dxa"/>
          <w:vAlign w:val="center"/>
        </w:tcPr>
        <w:p w14:paraId="34F55643" w14:textId="4673BC3F" w:rsidR="00227AEF" w:rsidRPr="00F00A6E" w:rsidRDefault="00227AEF" w:rsidP="00541765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Arial" w:hAnsi="Arial" w:cs="Arial"/>
            </w:rPr>
          </w:pPr>
          <w:r w:rsidRPr="00F00A6E">
            <w:rPr>
              <w:rFonts w:ascii="Arial" w:hAnsi="Arial" w:cs="Arial"/>
              <w:noProof/>
            </w:rPr>
            <w:drawing>
              <wp:inline distT="0" distB="0" distL="0" distR="0" wp14:anchorId="67CC0A83" wp14:editId="0D52ADA3">
                <wp:extent cx="993913" cy="491244"/>
                <wp:effectExtent l="0" t="0" r="0" b="444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473" cy="4969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  <w:gridSpan w:val="2"/>
          <w:vAlign w:val="center"/>
        </w:tcPr>
        <w:p w14:paraId="42FB1AC3" w14:textId="77777777" w:rsidR="00227AEF" w:rsidRPr="00F00A6E" w:rsidRDefault="00227AEF" w:rsidP="00541765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F00A6E">
            <w:rPr>
              <w:rFonts w:ascii="Arial" w:hAnsi="Arial" w:cs="Arial"/>
              <w:b/>
              <w:sz w:val="32"/>
              <w:szCs w:val="32"/>
            </w:rPr>
            <w:t>AMP Software</w:t>
          </w:r>
        </w:p>
      </w:tc>
    </w:tr>
    <w:tr w:rsidR="00583FA6" w:rsidRPr="00F00A6E" w14:paraId="36AC81DB" w14:textId="77777777" w:rsidTr="00EE578C">
      <w:trPr>
        <w:trHeight w:val="932"/>
      </w:trPr>
      <w:tc>
        <w:tcPr>
          <w:tcW w:w="4680" w:type="dxa"/>
          <w:vAlign w:val="center"/>
        </w:tcPr>
        <w:p w14:paraId="165565D1" w14:textId="3CE2582B" w:rsidR="00583FA6" w:rsidRPr="00F00A6E" w:rsidRDefault="00583FA6" w:rsidP="00614839">
          <w:pPr>
            <w:ind w:left="-108"/>
            <w:jc w:val="center"/>
            <w:rPr>
              <w:rFonts w:ascii="Arial" w:hAnsi="Arial" w:cs="Arial"/>
              <w:iCs/>
            </w:rPr>
          </w:pPr>
          <w:r w:rsidRPr="00F00A6E">
            <w:rPr>
              <w:rFonts w:ascii="Arial" w:hAnsi="Arial" w:cs="Arial"/>
              <w:sz w:val="24"/>
            </w:rPr>
            <w:t>SOFTWARE DEVELOPMENT</w:t>
          </w:r>
        </w:p>
      </w:tc>
      <w:tc>
        <w:tcPr>
          <w:tcW w:w="2580" w:type="dxa"/>
          <w:vAlign w:val="center"/>
        </w:tcPr>
        <w:p w14:paraId="652FD26C" w14:textId="55FCFFE9" w:rsidR="002348DE" w:rsidRPr="00F00A6E" w:rsidRDefault="00583FA6" w:rsidP="002348DE">
          <w:pPr>
            <w:jc w:val="center"/>
            <w:rPr>
              <w:rFonts w:ascii="Arial" w:hAnsi="Arial" w:cs="Arial"/>
              <w:sz w:val="24"/>
            </w:rPr>
          </w:pPr>
          <w:r w:rsidRPr="00F00A6E">
            <w:rPr>
              <w:rFonts w:ascii="Arial" w:hAnsi="Arial" w:cs="Arial"/>
              <w:sz w:val="24"/>
            </w:rPr>
            <w:t>Revision 1.</w:t>
          </w:r>
          <w:r w:rsidR="00224701">
            <w:rPr>
              <w:rFonts w:ascii="Arial" w:hAnsi="Arial" w:cs="Arial"/>
              <w:sz w:val="24"/>
            </w:rPr>
            <w:t>5</w:t>
          </w:r>
        </w:p>
      </w:tc>
      <w:tc>
        <w:tcPr>
          <w:tcW w:w="2100" w:type="dxa"/>
          <w:vAlign w:val="center"/>
        </w:tcPr>
        <w:p w14:paraId="76A86EB8" w14:textId="44B83248" w:rsidR="00583FA6" w:rsidRPr="00F00A6E" w:rsidRDefault="00583FA6" w:rsidP="00FE6AD0">
          <w:pPr>
            <w:ind w:left="252"/>
            <w:rPr>
              <w:rFonts w:ascii="Arial" w:hAnsi="Arial" w:cs="Arial"/>
              <w:color w:val="000000"/>
              <w:sz w:val="24"/>
            </w:rPr>
          </w:pPr>
          <w:r w:rsidRPr="00F00A6E">
            <w:rPr>
              <w:rFonts w:ascii="Arial" w:hAnsi="Arial" w:cs="Arial"/>
              <w:color w:val="000000"/>
              <w:sz w:val="24"/>
            </w:rPr>
            <w:t xml:space="preserve">Page </w:t>
          </w:r>
          <w:r w:rsidRPr="00F00A6E">
            <w:rPr>
              <w:rStyle w:val="PageNumber"/>
              <w:rFonts w:ascii="Arial" w:hAnsi="Arial" w:cs="Arial"/>
              <w:b/>
              <w:spacing w:val="-4"/>
              <w:sz w:val="24"/>
            </w:rPr>
            <w:fldChar w:fldCharType="begin"/>
          </w:r>
          <w:r w:rsidRPr="00F00A6E">
            <w:rPr>
              <w:rStyle w:val="PageNumber"/>
              <w:rFonts w:ascii="Arial" w:hAnsi="Arial" w:cs="Arial"/>
              <w:b/>
              <w:spacing w:val="-4"/>
              <w:sz w:val="24"/>
            </w:rPr>
            <w:instrText xml:space="preserve"> PAGE </w:instrText>
          </w:r>
          <w:r w:rsidRPr="00F00A6E">
            <w:rPr>
              <w:rStyle w:val="PageNumber"/>
              <w:rFonts w:ascii="Arial" w:hAnsi="Arial" w:cs="Arial"/>
              <w:b/>
              <w:spacing w:val="-4"/>
              <w:sz w:val="24"/>
            </w:rPr>
            <w:fldChar w:fldCharType="separate"/>
          </w:r>
          <w:r w:rsidR="00F72F2B">
            <w:rPr>
              <w:rStyle w:val="PageNumber"/>
              <w:rFonts w:ascii="Arial" w:hAnsi="Arial" w:cs="Arial"/>
              <w:b/>
              <w:noProof/>
              <w:spacing w:val="-4"/>
              <w:sz w:val="24"/>
            </w:rPr>
            <w:t>7</w:t>
          </w:r>
          <w:r w:rsidRPr="00F00A6E">
            <w:rPr>
              <w:rStyle w:val="PageNumber"/>
              <w:rFonts w:ascii="Arial" w:hAnsi="Arial" w:cs="Arial"/>
              <w:b/>
              <w:spacing w:val="-4"/>
              <w:sz w:val="24"/>
            </w:rPr>
            <w:fldChar w:fldCharType="end"/>
          </w:r>
          <w:r w:rsidRPr="00F00A6E">
            <w:rPr>
              <w:rStyle w:val="PageNumber"/>
              <w:rFonts w:ascii="Arial" w:hAnsi="Arial" w:cs="Arial"/>
              <w:b/>
              <w:spacing w:val="-4"/>
              <w:sz w:val="24"/>
            </w:rPr>
            <w:t xml:space="preserve"> of </w:t>
          </w:r>
          <w:r w:rsidRPr="00F00A6E">
            <w:rPr>
              <w:rStyle w:val="PageNumber"/>
              <w:rFonts w:ascii="Arial" w:hAnsi="Arial" w:cs="Arial"/>
              <w:b/>
              <w:spacing w:val="-4"/>
              <w:sz w:val="24"/>
            </w:rPr>
            <w:fldChar w:fldCharType="begin"/>
          </w:r>
          <w:r w:rsidRPr="00F00A6E">
            <w:rPr>
              <w:rStyle w:val="PageNumber"/>
              <w:rFonts w:ascii="Arial" w:hAnsi="Arial" w:cs="Arial"/>
              <w:b/>
              <w:spacing w:val="-4"/>
              <w:sz w:val="24"/>
            </w:rPr>
            <w:instrText xml:space="preserve"> NUMPAGES </w:instrText>
          </w:r>
          <w:r w:rsidRPr="00F00A6E">
            <w:rPr>
              <w:rStyle w:val="PageNumber"/>
              <w:rFonts w:ascii="Arial" w:hAnsi="Arial" w:cs="Arial"/>
              <w:b/>
              <w:spacing w:val="-4"/>
              <w:sz w:val="24"/>
            </w:rPr>
            <w:fldChar w:fldCharType="separate"/>
          </w:r>
          <w:r w:rsidR="00F72F2B">
            <w:rPr>
              <w:rStyle w:val="PageNumber"/>
              <w:rFonts w:ascii="Arial" w:hAnsi="Arial" w:cs="Arial"/>
              <w:b/>
              <w:noProof/>
              <w:spacing w:val="-4"/>
              <w:sz w:val="24"/>
            </w:rPr>
            <w:t>7</w:t>
          </w:r>
          <w:r w:rsidRPr="00F00A6E">
            <w:rPr>
              <w:rStyle w:val="PageNumber"/>
              <w:rFonts w:ascii="Arial" w:hAnsi="Arial" w:cs="Arial"/>
              <w:b/>
              <w:spacing w:val="-4"/>
              <w:sz w:val="24"/>
            </w:rPr>
            <w:fldChar w:fldCharType="end"/>
          </w:r>
        </w:p>
      </w:tc>
    </w:tr>
  </w:tbl>
  <w:p w14:paraId="422B6577" w14:textId="77777777" w:rsidR="00227AEF" w:rsidRDefault="00227A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680"/>
      <w:gridCol w:w="2340"/>
      <w:gridCol w:w="2340"/>
    </w:tblGrid>
    <w:tr w:rsidR="00227AEF" w:rsidRPr="009B78F4" w14:paraId="70C9DA29" w14:textId="77777777" w:rsidTr="008965E6">
      <w:trPr>
        <w:cantSplit/>
        <w:trHeight w:val="885"/>
      </w:trPr>
      <w:tc>
        <w:tcPr>
          <w:tcW w:w="4680" w:type="dxa"/>
          <w:vAlign w:val="center"/>
        </w:tcPr>
        <w:p w14:paraId="1AE0E38B" w14:textId="6A656F88" w:rsidR="00227AEF" w:rsidRPr="009B78F4" w:rsidRDefault="00583FA6" w:rsidP="008965E6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Arial" w:hAnsi="Arial" w:cs="Arial"/>
            </w:rPr>
          </w:pPr>
          <w:r w:rsidRPr="009B78F4">
            <w:rPr>
              <w:rFonts w:ascii="Arial" w:hAnsi="Arial" w:cs="Arial"/>
              <w:noProof/>
            </w:rPr>
            <w:drawing>
              <wp:inline distT="0" distB="0" distL="0" distR="0" wp14:anchorId="5074AAA4" wp14:editId="26C3478C">
                <wp:extent cx="1379220" cy="609600"/>
                <wp:effectExtent l="0" t="0" r="0" b="0"/>
                <wp:docPr id="1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922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  <w:gridSpan w:val="2"/>
          <w:vAlign w:val="center"/>
        </w:tcPr>
        <w:p w14:paraId="40860710" w14:textId="588A2E27" w:rsidR="00227AEF" w:rsidRPr="009B78F4" w:rsidRDefault="00583FA6" w:rsidP="008965E6">
          <w:pPr>
            <w:jc w:val="center"/>
            <w:rPr>
              <w:rFonts w:ascii="Arial" w:hAnsi="Arial" w:cs="Arial"/>
              <w:b/>
              <w:sz w:val="36"/>
              <w:szCs w:val="36"/>
            </w:rPr>
          </w:pPr>
          <w:r w:rsidRPr="009B78F4">
            <w:rPr>
              <w:rFonts w:ascii="Arial" w:hAnsi="Arial" w:cs="Arial"/>
              <w:b/>
              <w:sz w:val="36"/>
              <w:szCs w:val="36"/>
            </w:rPr>
            <w:t>Project name</w:t>
          </w:r>
        </w:p>
      </w:tc>
    </w:tr>
    <w:tr w:rsidR="00227AEF" w:rsidRPr="009B78F4" w14:paraId="00508151" w14:textId="77777777" w:rsidTr="008965E6">
      <w:trPr>
        <w:trHeight w:val="615"/>
      </w:trPr>
      <w:tc>
        <w:tcPr>
          <w:tcW w:w="4680" w:type="dxa"/>
          <w:vAlign w:val="center"/>
        </w:tcPr>
        <w:p w14:paraId="0AC33F93" w14:textId="03589C82" w:rsidR="00227AEF" w:rsidRPr="009B78F4" w:rsidRDefault="009B78F4" w:rsidP="008965E6">
          <w:pPr>
            <w:ind w:left="-108"/>
            <w:jc w:val="center"/>
            <w:rPr>
              <w:rFonts w:ascii="Arial" w:hAnsi="Arial" w:cs="Arial"/>
              <w:iCs/>
              <w:sz w:val="24"/>
            </w:rPr>
          </w:pPr>
          <w:r w:rsidRPr="009B78F4">
            <w:rPr>
              <w:rFonts w:ascii="Arial" w:hAnsi="Arial" w:cs="Arial"/>
              <w:iCs/>
              <w:sz w:val="24"/>
            </w:rPr>
            <w:t>SOFTWARE DEVELOPMENT</w:t>
          </w:r>
          <w:r w:rsidR="00583FA6" w:rsidRPr="009B78F4">
            <w:rPr>
              <w:rFonts w:ascii="Arial" w:hAnsi="Arial" w:cs="Arial"/>
              <w:iCs/>
              <w:sz w:val="24"/>
            </w:rPr>
            <w:t xml:space="preserve"> </w:t>
          </w:r>
        </w:p>
      </w:tc>
      <w:tc>
        <w:tcPr>
          <w:tcW w:w="2340" w:type="dxa"/>
          <w:vAlign w:val="center"/>
        </w:tcPr>
        <w:p w14:paraId="7F6A946F" w14:textId="5558A71E" w:rsidR="00227AEF" w:rsidRPr="009B78F4" w:rsidRDefault="00227AEF" w:rsidP="008965E6">
          <w:pPr>
            <w:jc w:val="center"/>
            <w:rPr>
              <w:rFonts w:ascii="Arial" w:hAnsi="Arial" w:cs="Arial"/>
              <w:sz w:val="24"/>
            </w:rPr>
          </w:pPr>
          <w:r w:rsidRPr="009B78F4">
            <w:rPr>
              <w:rFonts w:ascii="Arial" w:hAnsi="Arial" w:cs="Arial"/>
              <w:sz w:val="24"/>
            </w:rPr>
            <w:t xml:space="preserve">Revision </w:t>
          </w:r>
          <w:r w:rsidR="00583FA6" w:rsidRPr="009B78F4">
            <w:rPr>
              <w:rFonts w:ascii="Arial" w:hAnsi="Arial" w:cs="Arial"/>
              <w:sz w:val="24"/>
            </w:rPr>
            <w:t>1</w:t>
          </w:r>
          <w:r w:rsidR="00F72F2B">
            <w:rPr>
              <w:rFonts w:ascii="Arial" w:hAnsi="Arial" w:cs="Arial"/>
              <w:sz w:val="24"/>
            </w:rPr>
            <w:t>.</w:t>
          </w:r>
          <w:r w:rsidR="002348DE">
            <w:rPr>
              <w:rFonts w:ascii="Arial" w:hAnsi="Arial" w:cs="Arial"/>
              <w:sz w:val="24"/>
            </w:rPr>
            <w:t>4</w:t>
          </w:r>
          <w:r w:rsidRPr="009B78F4">
            <w:rPr>
              <w:rFonts w:ascii="Arial" w:hAnsi="Arial" w:cs="Arial"/>
              <w:sz w:val="24"/>
            </w:rPr>
            <w:fldChar w:fldCharType="begin"/>
          </w:r>
          <w:r w:rsidRPr="009B78F4">
            <w:rPr>
              <w:rFonts w:ascii="Arial" w:hAnsi="Arial" w:cs="Arial"/>
              <w:sz w:val="24"/>
            </w:rPr>
            <w:instrText xml:space="preserve"> KEYWORDS  \* Upper  \* MERGEFORMAT </w:instrText>
          </w:r>
          <w:r w:rsidRPr="009B78F4">
            <w:rPr>
              <w:rFonts w:ascii="Arial" w:hAnsi="Arial" w:cs="Arial"/>
              <w:sz w:val="24"/>
            </w:rPr>
            <w:fldChar w:fldCharType="end"/>
          </w:r>
        </w:p>
      </w:tc>
      <w:tc>
        <w:tcPr>
          <w:tcW w:w="2340" w:type="dxa"/>
          <w:vAlign w:val="center"/>
        </w:tcPr>
        <w:p w14:paraId="36CD62B5" w14:textId="4028F451" w:rsidR="00227AEF" w:rsidRPr="009B78F4" w:rsidRDefault="00227AEF" w:rsidP="008965E6">
          <w:pPr>
            <w:ind w:left="252"/>
            <w:jc w:val="center"/>
            <w:rPr>
              <w:rFonts w:ascii="Arial" w:hAnsi="Arial" w:cs="Arial"/>
              <w:color w:val="000000"/>
              <w:sz w:val="24"/>
            </w:rPr>
          </w:pPr>
          <w:r w:rsidRPr="009B78F4">
            <w:rPr>
              <w:rFonts w:ascii="Arial" w:hAnsi="Arial" w:cs="Arial"/>
              <w:color w:val="000000"/>
              <w:sz w:val="24"/>
            </w:rPr>
            <w:t xml:space="preserve">Page </w:t>
          </w:r>
          <w:r w:rsidRPr="009B78F4">
            <w:rPr>
              <w:rStyle w:val="PageNumber"/>
              <w:rFonts w:ascii="Arial" w:hAnsi="Arial" w:cs="Arial"/>
              <w:b/>
              <w:spacing w:val="-4"/>
              <w:sz w:val="24"/>
            </w:rPr>
            <w:fldChar w:fldCharType="begin"/>
          </w:r>
          <w:r w:rsidRPr="009B78F4">
            <w:rPr>
              <w:rStyle w:val="PageNumber"/>
              <w:rFonts w:ascii="Arial" w:hAnsi="Arial" w:cs="Arial"/>
              <w:b/>
              <w:spacing w:val="-4"/>
              <w:sz w:val="24"/>
            </w:rPr>
            <w:instrText xml:space="preserve"> PAGE </w:instrText>
          </w:r>
          <w:r w:rsidRPr="009B78F4">
            <w:rPr>
              <w:rStyle w:val="PageNumber"/>
              <w:rFonts w:ascii="Arial" w:hAnsi="Arial" w:cs="Arial"/>
              <w:b/>
              <w:spacing w:val="-4"/>
              <w:sz w:val="24"/>
            </w:rPr>
            <w:fldChar w:fldCharType="separate"/>
          </w:r>
          <w:r w:rsidR="00F72F2B">
            <w:rPr>
              <w:rStyle w:val="PageNumber"/>
              <w:rFonts w:ascii="Arial" w:hAnsi="Arial" w:cs="Arial"/>
              <w:b/>
              <w:noProof/>
              <w:spacing w:val="-4"/>
              <w:sz w:val="24"/>
            </w:rPr>
            <w:t>1</w:t>
          </w:r>
          <w:r w:rsidRPr="009B78F4">
            <w:rPr>
              <w:rStyle w:val="PageNumber"/>
              <w:rFonts w:ascii="Arial" w:hAnsi="Arial" w:cs="Arial"/>
              <w:b/>
              <w:spacing w:val="-4"/>
              <w:sz w:val="24"/>
            </w:rPr>
            <w:fldChar w:fldCharType="end"/>
          </w:r>
          <w:r w:rsidRPr="009B78F4">
            <w:rPr>
              <w:rStyle w:val="PageNumber"/>
              <w:rFonts w:ascii="Arial" w:hAnsi="Arial" w:cs="Arial"/>
              <w:b/>
              <w:spacing w:val="-4"/>
              <w:sz w:val="24"/>
            </w:rPr>
            <w:t xml:space="preserve"> of </w:t>
          </w:r>
          <w:r w:rsidRPr="009B78F4">
            <w:rPr>
              <w:rStyle w:val="PageNumber"/>
              <w:rFonts w:ascii="Arial" w:hAnsi="Arial" w:cs="Arial"/>
              <w:b/>
              <w:spacing w:val="-4"/>
              <w:sz w:val="24"/>
            </w:rPr>
            <w:fldChar w:fldCharType="begin"/>
          </w:r>
          <w:r w:rsidRPr="009B78F4">
            <w:rPr>
              <w:rStyle w:val="PageNumber"/>
              <w:rFonts w:ascii="Arial" w:hAnsi="Arial" w:cs="Arial"/>
              <w:b/>
              <w:spacing w:val="-4"/>
              <w:sz w:val="24"/>
            </w:rPr>
            <w:instrText xml:space="preserve"> NUMPAGES </w:instrText>
          </w:r>
          <w:r w:rsidRPr="009B78F4">
            <w:rPr>
              <w:rStyle w:val="PageNumber"/>
              <w:rFonts w:ascii="Arial" w:hAnsi="Arial" w:cs="Arial"/>
              <w:b/>
              <w:spacing w:val="-4"/>
              <w:sz w:val="24"/>
            </w:rPr>
            <w:fldChar w:fldCharType="separate"/>
          </w:r>
          <w:r w:rsidR="00F72F2B">
            <w:rPr>
              <w:rStyle w:val="PageNumber"/>
              <w:rFonts w:ascii="Arial" w:hAnsi="Arial" w:cs="Arial"/>
              <w:b/>
              <w:noProof/>
              <w:spacing w:val="-4"/>
              <w:sz w:val="24"/>
            </w:rPr>
            <w:t>7</w:t>
          </w:r>
          <w:r w:rsidRPr="009B78F4">
            <w:rPr>
              <w:rStyle w:val="PageNumber"/>
              <w:rFonts w:ascii="Arial" w:hAnsi="Arial" w:cs="Arial"/>
              <w:b/>
              <w:spacing w:val="-4"/>
              <w:sz w:val="24"/>
            </w:rPr>
            <w:fldChar w:fldCharType="end"/>
          </w:r>
        </w:p>
      </w:tc>
    </w:tr>
  </w:tbl>
  <w:p w14:paraId="2B7D9F73" w14:textId="77777777" w:rsidR="00227AEF" w:rsidRDefault="00227AEF" w:rsidP="00DE5E3F">
    <w:pPr>
      <w:pStyle w:val="Header"/>
      <w:rPr>
        <w:szCs w:val="16"/>
      </w:rPr>
    </w:pPr>
  </w:p>
  <w:p w14:paraId="0D5AB9E7" w14:textId="77777777" w:rsidR="00227AEF" w:rsidRPr="00BB3D4A" w:rsidRDefault="00227AEF" w:rsidP="0008082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A365200" wp14:editId="20F4A38B">
              <wp:simplePos x="0" y="0"/>
              <wp:positionH relativeFrom="column">
                <wp:posOffset>-6350</wp:posOffset>
              </wp:positionH>
              <wp:positionV relativeFrom="paragraph">
                <wp:posOffset>3175</wp:posOffset>
              </wp:positionV>
              <wp:extent cx="5596255" cy="0"/>
              <wp:effectExtent l="3175" t="3175" r="1270" b="0"/>
              <wp:wrapNone/>
              <wp:docPr id="1" name="Lin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6255" cy="0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127000">
                            <a:solidFill>
                              <a:srgbClr val="969696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475C19" id="Line 7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.25pt" to="440.1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" stroked="f" strokecolor="#969696" strokeweight="10pt"/>
          </w:pict>
        </mc:Fallback>
      </mc:AlternateContent>
    </w:r>
  </w:p>
  <w:p w14:paraId="6C9A7A7A" w14:textId="77777777" w:rsidR="00227AEF" w:rsidRDefault="00227AEF" w:rsidP="0008082B">
    <w:pPr>
      <w:pStyle w:val="Header"/>
    </w:pPr>
  </w:p>
  <w:p w14:paraId="7D5996EC" w14:textId="77777777" w:rsidR="00227AEF" w:rsidRDefault="00227A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5E94AD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63E48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8B2D7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6D40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84E650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9255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70C1A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4E0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167D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3161DC4"/>
    <w:multiLevelType w:val="multilevel"/>
    <w:tmpl w:val="53CC2952"/>
    <w:lvl w:ilvl="0">
      <w:start w:val="1"/>
      <w:numFmt w:val="decimal"/>
      <w:suff w:val="space"/>
      <w:lvlText w:val="[%1]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03C725A7"/>
    <w:multiLevelType w:val="hybridMultilevel"/>
    <w:tmpl w:val="8278CF8C"/>
    <w:lvl w:ilvl="0" w:tplc="8078F16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B23CC"/>
    <w:multiLevelType w:val="hybridMultilevel"/>
    <w:tmpl w:val="A11E750A"/>
    <w:lvl w:ilvl="0" w:tplc="792874A4">
      <w:start w:val="1"/>
      <w:numFmt w:val="decimal"/>
      <w:lvlText w:val="[%1]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010765"/>
    <w:multiLevelType w:val="hybridMultilevel"/>
    <w:tmpl w:val="DD00E132"/>
    <w:lvl w:ilvl="0" w:tplc="8078F16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F804A7"/>
    <w:multiLevelType w:val="hybridMultilevel"/>
    <w:tmpl w:val="3600F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C04BD2"/>
    <w:multiLevelType w:val="hybridMultilevel"/>
    <w:tmpl w:val="AACABCEA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0D453F06"/>
    <w:multiLevelType w:val="hybridMultilevel"/>
    <w:tmpl w:val="A852D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DC5BA2"/>
    <w:multiLevelType w:val="hybridMultilevel"/>
    <w:tmpl w:val="4DB4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B62DD5"/>
    <w:multiLevelType w:val="hybridMultilevel"/>
    <w:tmpl w:val="1F3EE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B74A84"/>
    <w:multiLevelType w:val="hybridMultilevel"/>
    <w:tmpl w:val="43C42A7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FFA6A8B"/>
    <w:multiLevelType w:val="hybridMultilevel"/>
    <w:tmpl w:val="523AE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482374"/>
    <w:multiLevelType w:val="hybridMultilevel"/>
    <w:tmpl w:val="A4FE1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7A6D78"/>
    <w:multiLevelType w:val="hybridMultilevel"/>
    <w:tmpl w:val="C2CED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F15516"/>
    <w:multiLevelType w:val="hybridMultilevel"/>
    <w:tmpl w:val="0BAE867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3A22BFC"/>
    <w:multiLevelType w:val="hybridMultilevel"/>
    <w:tmpl w:val="526A025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5283134"/>
    <w:multiLevelType w:val="hybridMultilevel"/>
    <w:tmpl w:val="5EC04E74"/>
    <w:lvl w:ilvl="0" w:tplc="433E22DA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245587"/>
    <w:multiLevelType w:val="hybridMultilevel"/>
    <w:tmpl w:val="B40230F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96E18B9"/>
    <w:multiLevelType w:val="hybridMultilevel"/>
    <w:tmpl w:val="21E24390"/>
    <w:lvl w:ilvl="0" w:tplc="02B071A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A71CFC"/>
    <w:multiLevelType w:val="hybridMultilevel"/>
    <w:tmpl w:val="3AE48D20"/>
    <w:lvl w:ilvl="0" w:tplc="2A6E1700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3601F7"/>
    <w:multiLevelType w:val="hybridMultilevel"/>
    <w:tmpl w:val="38D21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EF5FAC"/>
    <w:multiLevelType w:val="multilevel"/>
    <w:tmpl w:val="8160CBA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18"/>
        </w:tabs>
        <w:ind w:left="111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2BE76DEC"/>
    <w:multiLevelType w:val="hybridMultilevel"/>
    <w:tmpl w:val="B2D8B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7A0ABC"/>
    <w:multiLevelType w:val="hybridMultilevel"/>
    <w:tmpl w:val="10B8E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5C6424"/>
    <w:multiLevelType w:val="hybridMultilevel"/>
    <w:tmpl w:val="B4E092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FFC0664"/>
    <w:multiLevelType w:val="hybridMultilevel"/>
    <w:tmpl w:val="BA4A5B1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02B1225"/>
    <w:multiLevelType w:val="hybridMultilevel"/>
    <w:tmpl w:val="96165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052791A"/>
    <w:multiLevelType w:val="multilevel"/>
    <w:tmpl w:val="5492B9CC"/>
    <w:lvl w:ilvl="0">
      <w:start w:val="1"/>
      <w:numFmt w:val="upperLetter"/>
      <w:pStyle w:val="Appendix1"/>
      <w:lvlText w:val="Appendix %1"/>
      <w:lvlJc w:val="left"/>
      <w:pPr>
        <w:tabs>
          <w:tab w:val="num" w:pos="1080"/>
        </w:tabs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30EC0795"/>
    <w:multiLevelType w:val="hybridMultilevel"/>
    <w:tmpl w:val="0B065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22869AA"/>
    <w:multiLevelType w:val="hybridMultilevel"/>
    <w:tmpl w:val="DAA23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358768B"/>
    <w:multiLevelType w:val="hybridMultilevel"/>
    <w:tmpl w:val="FBBA9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6092F83"/>
    <w:multiLevelType w:val="hybridMultilevel"/>
    <w:tmpl w:val="067E8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64F24C1"/>
    <w:multiLevelType w:val="hybridMultilevel"/>
    <w:tmpl w:val="A7A4B05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36C43A8C"/>
    <w:multiLevelType w:val="hybridMultilevel"/>
    <w:tmpl w:val="79E23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705697"/>
    <w:multiLevelType w:val="hybridMultilevel"/>
    <w:tmpl w:val="5B8EC9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38D33A31"/>
    <w:multiLevelType w:val="hybridMultilevel"/>
    <w:tmpl w:val="333876C8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4" w15:restartNumberingAfterBreak="0">
    <w:nsid w:val="38F25FAA"/>
    <w:multiLevelType w:val="hybridMultilevel"/>
    <w:tmpl w:val="79485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AAD3248"/>
    <w:multiLevelType w:val="hybridMultilevel"/>
    <w:tmpl w:val="75082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4F1915"/>
    <w:multiLevelType w:val="hybridMultilevel"/>
    <w:tmpl w:val="F2F09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2AB6D2D"/>
    <w:multiLevelType w:val="hybridMultilevel"/>
    <w:tmpl w:val="69740C8E"/>
    <w:lvl w:ilvl="0" w:tplc="DDCEE18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043C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8265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10189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5C79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F02A4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1A0EE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0671F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B04D7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6666B7"/>
    <w:multiLevelType w:val="hybridMultilevel"/>
    <w:tmpl w:val="A9C2E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BE102C"/>
    <w:multiLevelType w:val="hybridMultilevel"/>
    <w:tmpl w:val="17601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B5666EE"/>
    <w:multiLevelType w:val="hybridMultilevel"/>
    <w:tmpl w:val="198A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F7451A4"/>
    <w:multiLevelType w:val="multilevel"/>
    <w:tmpl w:val="B0342640"/>
    <w:lvl w:ilvl="0">
      <w:start w:val="1"/>
      <w:numFmt w:val="upperLetter"/>
      <w:lvlText w:val="Appendix %1"/>
      <w:lvlJc w:val="left"/>
      <w:pPr>
        <w:tabs>
          <w:tab w:val="num" w:pos="1440"/>
        </w:tabs>
        <w:ind w:left="-360" w:hanging="360"/>
      </w:pPr>
      <w:rPr>
        <w:rFonts w:hint="default"/>
      </w:rPr>
    </w:lvl>
    <w:lvl w:ilvl="1">
      <w:start w:val="1"/>
      <w:numFmt w:val="decimal"/>
      <w:pStyle w:val="Appendix2"/>
      <w:lvlText w:val="%1-%2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2">
      <w:start w:val="1"/>
      <w:numFmt w:val="decimal"/>
      <w:pStyle w:val="Appendix3"/>
      <w:lvlText w:val="%1-%2-%3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</w:abstractNum>
  <w:abstractNum w:abstractNumId="52" w15:restartNumberingAfterBreak="0">
    <w:nsid w:val="522932A4"/>
    <w:multiLevelType w:val="hybridMultilevel"/>
    <w:tmpl w:val="26A4BAB6"/>
    <w:lvl w:ilvl="0" w:tplc="56AEB570">
      <w:start w:val="1"/>
      <w:numFmt w:val="bullet"/>
      <w:lvlText w:val=""/>
      <w:lvlJc w:val="left"/>
      <w:pPr>
        <w:tabs>
          <w:tab w:val="num" w:pos="72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31938D9"/>
    <w:multiLevelType w:val="hybridMultilevel"/>
    <w:tmpl w:val="BA4A5B1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56F52B86"/>
    <w:multiLevelType w:val="hybridMultilevel"/>
    <w:tmpl w:val="EE12CFD2"/>
    <w:lvl w:ilvl="0" w:tplc="0409000F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2" w:hanging="360"/>
      </w:pPr>
      <w:rPr>
        <w:rFonts w:ascii="Wingdings" w:hAnsi="Wingdings" w:hint="default"/>
      </w:rPr>
    </w:lvl>
  </w:abstractNum>
  <w:abstractNum w:abstractNumId="55" w15:restartNumberingAfterBreak="0">
    <w:nsid w:val="574C3E42"/>
    <w:multiLevelType w:val="hybridMultilevel"/>
    <w:tmpl w:val="30629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7540167"/>
    <w:multiLevelType w:val="hybridMultilevel"/>
    <w:tmpl w:val="4B2E9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8422F3F"/>
    <w:multiLevelType w:val="hybridMultilevel"/>
    <w:tmpl w:val="75083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612A93"/>
    <w:multiLevelType w:val="hybridMultilevel"/>
    <w:tmpl w:val="E306F8C2"/>
    <w:lvl w:ilvl="0" w:tplc="04090001">
      <w:start w:val="1"/>
      <w:numFmt w:val="bullet"/>
      <w:lvlText w:val=""/>
      <w:lvlJc w:val="left"/>
      <w:pPr>
        <w:ind w:left="52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2" w:hanging="360"/>
      </w:pPr>
      <w:rPr>
        <w:rFonts w:ascii="Wingdings" w:hAnsi="Wingdings" w:hint="default"/>
      </w:rPr>
    </w:lvl>
  </w:abstractNum>
  <w:abstractNum w:abstractNumId="59" w15:restartNumberingAfterBreak="0">
    <w:nsid w:val="5BAE5F86"/>
    <w:multiLevelType w:val="hybridMultilevel"/>
    <w:tmpl w:val="213EC1D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C754E2E"/>
    <w:multiLevelType w:val="hybridMultilevel"/>
    <w:tmpl w:val="6ACA3458"/>
    <w:lvl w:ilvl="0" w:tplc="AE50DE2A">
      <w:start w:val="14"/>
      <w:numFmt w:val="bullet"/>
      <w:lvlText w:val="-"/>
      <w:lvlJc w:val="left"/>
      <w:pPr>
        <w:ind w:left="51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61" w15:restartNumberingAfterBreak="0">
    <w:nsid w:val="62540636"/>
    <w:multiLevelType w:val="hybridMultilevel"/>
    <w:tmpl w:val="09BA76C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628839B0"/>
    <w:multiLevelType w:val="hybridMultilevel"/>
    <w:tmpl w:val="9008F4D8"/>
    <w:lvl w:ilvl="0" w:tplc="7BC248B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36A14C0"/>
    <w:multiLevelType w:val="hybridMultilevel"/>
    <w:tmpl w:val="09846E24"/>
    <w:lvl w:ilvl="0" w:tplc="C78A808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5930ECE"/>
    <w:multiLevelType w:val="hybridMultilevel"/>
    <w:tmpl w:val="4AD2ACE6"/>
    <w:lvl w:ilvl="0" w:tplc="C78A8082">
      <w:start w:val="26"/>
      <w:numFmt w:val="bullet"/>
      <w:lvlText w:val="-"/>
      <w:lvlJc w:val="left"/>
      <w:pPr>
        <w:ind w:left="52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77242E9"/>
    <w:multiLevelType w:val="hybridMultilevel"/>
    <w:tmpl w:val="1B7818A4"/>
    <w:lvl w:ilvl="0" w:tplc="04090001">
      <w:start w:val="1"/>
      <w:numFmt w:val="bullet"/>
      <w:lvlText w:val=""/>
      <w:lvlJc w:val="left"/>
      <w:pPr>
        <w:ind w:left="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84D1EB6"/>
    <w:multiLevelType w:val="hybridMultilevel"/>
    <w:tmpl w:val="4FA25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8717F1A"/>
    <w:multiLevelType w:val="hybridMultilevel"/>
    <w:tmpl w:val="CDB8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BB67D0A"/>
    <w:multiLevelType w:val="hybridMultilevel"/>
    <w:tmpl w:val="683AF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622C3B"/>
    <w:multiLevelType w:val="hybridMultilevel"/>
    <w:tmpl w:val="08DE9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06805B3"/>
    <w:multiLevelType w:val="hybridMultilevel"/>
    <w:tmpl w:val="C6288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DA531A"/>
    <w:multiLevelType w:val="hybridMultilevel"/>
    <w:tmpl w:val="0F964AB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85DE0"/>
    <w:multiLevelType w:val="hybridMultilevel"/>
    <w:tmpl w:val="762C1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7635024"/>
    <w:multiLevelType w:val="hybridMultilevel"/>
    <w:tmpl w:val="E4AE9738"/>
    <w:lvl w:ilvl="0" w:tplc="6E3085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A7944A8"/>
    <w:multiLevelType w:val="hybridMultilevel"/>
    <w:tmpl w:val="35E85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C76644"/>
    <w:multiLevelType w:val="hybridMultilevel"/>
    <w:tmpl w:val="54906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D4C251A"/>
    <w:multiLevelType w:val="hybridMultilevel"/>
    <w:tmpl w:val="0F964AB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EEA3826"/>
    <w:multiLevelType w:val="hybridMultilevel"/>
    <w:tmpl w:val="D298C318"/>
    <w:lvl w:ilvl="0" w:tplc="2A6E1700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5"/>
  </w:num>
  <w:num w:numId="3">
    <w:abstractNumId w:val="51"/>
  </w:num>
  <w:num w:numId="4">
    <w:abstractNumId w:val="9"/>
  </w:num>
  <w:num w:numId="5">
    <w:abstractNumId w:val="62"/>
  </w:num>
  <w:num w:numId="6">
    <w:abstractNumId w:val="76"/>
  </w:num>
  <w:num w:numId="7">
    <w:abstractNumId w:val="52"/>
  </w:num>
  <w:num w:numId="8">
    <w:abstractNumId w:val="77"/>
  </w:num>
  <w:num w:numId="9">
    <w:abstractNumId w:val="25"/>
  </w:num>
  <w:num w:numId="10">
    <w:abstractNumId w:val="26"/>
  </w:num>
  <w:num w:numId="11">
    <w:abstractNumId w:val="13"/>
  </w:num>
  <w:num w:numId="12">
    <w:abstractNumId w:val="50"/>
  </w:num>
  <w:num w:numId="13">
    <w:abstractNumId w:val="68"/>
  </w:num>
  <w:num w:numId="14">
    <w:abstractNumId w:val="28"/>
  </w:num>
  <w:num w:numId="15">
    <w:abstractNumId w:val="38"/>
  </w:num>
  <w:num w:numId="16">
    <w:abstractNumId w:val="16"/>
  </w:num>
  <w:num w:numId="17">
    <w:abstractNumId w:val="75"/>
  </w:num>
  <w:num w:numId="18">
    <w:abstractNumId w:val="31"/>
  </w:num>
  <w:num w:numId="19">
    <w:abstractNumId w:val="46"/>
  </w:num>
  <w:num w:numId="20">
    <w:abstractNumId w:val="57"/>
  </w:num>
  <w:num w:numId="21">
    <w:abstractNumId w:val="55"/>
  </w:num>
  <w:num w:numId="22">
    <w:abstractNumId w:val="74"/>
  </w:num>
  <w:num w:numId="23">
    <w:abstractNumId w:val="37"/>
  </w:num>
  <w:num w:numId="24">
    <w:abstractNumId w:val="48"/>
  </w:num>
  <w:num w:numId="25">
    <w:abstractNumId w:val="67"/>
  </w:num>
  <w:num w:numId="26">
    <w:abstractNumId w:val="58"/>
  </w:num>
  <w:num w:numId="27">
    <w:abstractNumId w:val="54"/>
  </w:num>
  <w:num w:numId="28">
    <w:abstractNumId w:val="15"/>
  </w:num>
  <w:num w:numId="29">
    <w:abstractNumId w:val="61"/>
  </w:num>
  <w:num w:numId="30">
    <w:abstractNumId w:val="24"/>
  </w:num>
  <w:num w:numId="31">
    <w:abstractNumId w:val="18"/>
  </w:num>
  <w:num w:numId="32">
    <w:abstractNumId w:val="36"/>
  </w:num>
  <w:num w:numId="33">
    <w:abstractNumId w:val="40"/>
  </w:num>
  <w:num w:numId="34">
    <w:abstractNumId w:val="33"/>
  </w:num>
  <w:num w:numId="35">
    <w:abstractNumId w:val="53"/>
  </w:num>
  <w:num w:numId="36">
    <w:abstractNumId w:val="19"/>
  </w:num>
  <w:num w:numId="37">
    <w:abstractNumId w:val="23"/>
  </w:num>
  <w:num w:numId="38">
    <w:abstractNumId w:val="69"/>
  </w:num>
  <w:num w:numId="39">
    <w:abstractNumId w:val="44"/>
  </w:num>
  <w:num w:numId="40">
    <w:abstractNumId w:val="42"/>
  </w:num>
  <w:num w:numId="41">
    <w:abstractNumId w:val="49"/>
  </w:num>
  <w:num w:numId="42">
    <w:abstractNumId w:val="22"/>
  </w:num>
  <w:num w:numId="43">
    <w:abstractNumId w:val="27"/>
  </w:num>
  <w:num w:numId="44">
    <w:abstractNumId w:val="64"/>
  </w:num>
  <w:num w:numId="45">
    <w:abstractNumId w:val="32"/>
  </w:num>
  <w:num w:numId="46">
    <w:abstractNumId w:val="21"/>
  </w:num>
  <w:num w:numId="47">
    <w:abstractNumId w:val="39"/>
  </w:num>
  <w:num w:numId="48">
    <w:abstractNumId w:val="63"/>
  </w:num>
  <w:num w:numId="49">
    <w:abstractNumId w:val="10"/>
  </w:num>
  <w:num w:numId="50">
    <w:abstractNumId w:val="12"/>
  </w:num>
  <w:num w:numId="51">
    <w:abstractNumId w:val="45"/>
  </w:num>
  <w:num w:numId="52">
    <w:abstractNumId w:val="20"/>
  </w:num>
  <w:num w:numId="53">
    <w:abstractNumId w:val="47"/>
  </w:num>
  <w:num w:numId="54">
    <w:abstractNumId w:val="41"/>
  </w:num>
  <w:num w:numId="5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71"/>
  </w:num>
  <w:num w:numId="57">
    <w:abstractNumId w:val="59"/>
  </w:num>
  <w:num w:numId="58">
    <w:abstractNumId w:val="30"/>
  </w:num>
  <w:num w:numId="59">
    <w:abstractNumId w:val="72"/>
  </w:num>
  <w:num w:numId="60">
    <w:abstractNumId w:val="66"/>
  </w:num>
  <w:num w:numId="61">
    <w:abstractNumId w:val="65"/>
  </w:num>
  <w:num w:numId="62">
    <w:abstractNumId w:val="70"/>
  </w:num>
  <w:num w:numId="63">
    <w:abstractNumId w:val="17"/>
  </w:num>
  <w:num w:numId="64">
    <w:abstractNumId w:val="7"/>
  </w:num>
  <w:num w:numId="65">
    <w:abstractNumId w:val="6"/>
  </w:num>
  <w:num w:numId="66">
    <w:abstractNumId w:val="5"/>
  </w:num>
  <w:num w:numId="67">
    <w:abstractNumId w:val="4"/>
  </w:num>
  <w:num w:numId="68">
    <w:abstractNumId w:val="8"/>
  </w:num>
  <w:num w:numId="69">
    <w:abstractNumId w:val="3"/>
  </w:num>
  <w:num w:numId="70">
    <w:abstractNumId w:val="2"/>
  </w:num>
  <w:num w:numId="71">
    <w:abstractNumId w:val="1"/>
  </w:num>
  <w:num w:numId="72">
    <w:abstractNumId w:val="0"/>
  </w:num>
  <w:num w:numId="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14"/>
  </w:num>
  <w:num w:numId="75">
    <w:abstractNumId w:val="43"/>
  </w:num>
  <w:num w:numId="76">
    <w:abstractNumId w:val="73"/>
  </w:num>
  <w:num w:numId="77">
    <w:abstractNumId w:val="60"/>
  </w:num>
  <w:num w:numId="78">
    <w:abstractNumId w:val="11"/>
  </w:num>
  <w:num w:numId="79">
    <w:abstractNumId w:val="56"/>
  </w:num>
  <w:num w:numId="80">
    <w:abstractNumId w:val="29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6BE"/>
    <w:rsid w:val="00001032"/>
    <w:rsid w:val="00001B14"/>
    <w:rsid w:val="00002889"/>
    <w:rsid w:val="00003064"/>
    <w:rsid w:val="00003DE8"/>
    <w:rsid w:val="00005444"/>
    <w:rsid w:val="00007713"/>
    <w:rsid w:val="00013226"/>
    <w:rsid w:val="00013892"/>
    <w:rsid w:val="00014072"/>
    <w:rsid w:val="000171A3"/>
    <w:rsid w:val="0001759A"/>
    <w:rsid w:val="0002149E"/>
    <w:rsid w:val="00021A43"/>
    <w:rsid w:val="00023777"/>
    <w:rsid w:val="0002381B"/>
    <w:rsid w:val="0002392C"/>
    <w:rsid w:val="000257AD"/>
    <w:rsid w:val="0003041C"/>
    <w:rsid w:val="00032753"/>
    <w:rsid w:val="000340BD"/>
    <w:rsid w:val="00034AFE"/>
    <w:rsid w:val="0003715A"/>
    <w:rsid w:val="000435D9"/>
    <w:rsid w:val="00043BAF"/>
    <w:rsid w:val="00043C57"/>
    <w:rsid w:val="000443AB"/>
    <w:rsid w:val="00050DA5"/>
    <w:rsid w:val="000536B8"/>
    <w:rsid w:val="00053FD4"/>
    <w:rsid w:val="00054D5D"/>
    <w:rsid w:val="00054FAC"/>
    <w:rsid w:val="00057DC9"/>
    <w:rsid w:val="00057FD6"/>
    <w:rsid w:val="00062DAD"/>
    <w:rsid w:val="000641E3"/>
    <w:rsid w:val="000642DB"/>
    <w:rsid w:val="00065B42"/>
    <w:rsid w:val="00066937"/>
    <w:rsid w:val="000701CB"/>
    <w:rsid w:val="00070299"/>
    <w:rsid w:val="00070C41"/>
    <w:rsid w:val="00070C92"/>
    <w:rsid w:val="00070CCA"/>
    <w:rsid w:val="00070D12"/>
    <w:rsid w:val="00070E0D"/>
    <w:rsid w:val="000753C8"/>
    <w:rsid w:val="000768BF"/>
    <w:rsid w:val="0008082B"/>
    <w:rsid w:val="00081CDF"/>
    <w:rsid w:val="0008252A"/>
    <w:rsid w:val="00083162"/>
    <w:rsid w:val="00083C1F"/>
    <w:rsid w:val="00084684"/>
    <w:rsid w:val="000847AD"/>
    <w:rsid w:val="00085564"/>
    <w:rsid w:val="00087E3D"/>
    <w:rsid w:val="00090B76"/>
    <w:rsid w:val="00092971"/>
    <w:rsid w:val="00092CA1"/>
    <w:rsid w:val="00093D20"/>
    <w:rsid w:val="0009441C"/>
    <w:rsid w:val="0009448A"/>
    <w:rsid w:val="00094AA2"/>
    <w:rsid w:val="00096773"/>
    <w:rsid w:val="000A2403"/>
    <w:rsid w:val="000A4C18"/>
    <w:rsid w:val="000A540A"/>
    <w:rsid w:val="000A77F5"/>
    <w:rsid w:val="000A7FAC"/>
    <w:rsid w:val="000B01E3"/>
    <w:rsid w:val="000B14E0"/>
    <w:rsid w:val="000B39C7"/>
    <w:rsid w:val="000B4320"/>
    <w:rsid w:val="000B4FCA"/>
    <w:rsid w:val="000B5889"/>
    <w:rsid w:val="000B61E4"/>
    <w:rsid w:val="000B710A"/>
    <w:rsid w:val="000B72E3"/>
    <w:rsid w:val="000C1F18"/>
    <w:rsid w:val="000C526C"/>
    <w:rsid w:val="000C71DC"/>
    <w:rsid w:val="000D01A8"/>
    <w:rsid w:val="000D0D85"/>
    <w:rsid w:val="000D1D74"/>
    <w:rsid w:val="000D27B0"/>
    <w:rsid w:val="000D2AC8"/>
    <w:rsid w:val="000D34F5"/>
    <w:rsid w:val="000D5E78"/>
    <w:rsid w:val="000D6DD1"/>
    <w:rsid w:val="000E110F"/>
    <w:rsid w:val="000E20DB"/>
    <w:rsid w:val="000E28B5"/>
    <w:rsid w:val="000E35EF"/>
    <w:rsid w:val="000E58A0"/>
    <w:rsid w:val="000E5C5A"/>
    <w:rsid w:val="000E6908"/>
    <w:rsid w:val="000E70C1"/>
    <w:rsid w:val="000E7CF8"/>
    <w:rsid w:val="000F2525"/>
    <w:rsid w:val="000F270E"/>
    <w:rsid w:val="000F33E2"/>
    <w:rsid w:val="000F5818"/>
    <w:rsid w:val="000F5D2E"/>
    <w:rsid w:val="00100183"/>
    <w:rsid w:val="00101C8E"/>
    <w:rsid w:val="0010321F"/>
    <w:rsid w:val="00103682"/>
    <w:rsid w:val="0010540D"/>
    <w:rsid w:val="00105E0D"/>
    <w:rsid w:val="001063FD"/>
    <w:rsid w:val="0010745A"/>
    <w:rsid w:val="001125ED"/>
    <w:rsid w:val="00113C73"/>
    <w:rsid w:val="00114D12"/>
    <w:rsid w:val="001173C0"/>
    <w:rsid w:val="00120B67"/>
    <w:rsid w:val="00120C1A"/>
    <w:rsid w:val="00123E87"/>
    <w:rsid w:val="00123F72"/>
    <w:rsid w:val="00125CCA"/>
    <w:rsid w:val="001310C9"/>
    <w:rsid w:val="001310F5"/>
    <w:rsid w:val="0013302A"/>
    <w:rsid w:val="00133AA3"/>
    <w:rsid w:val="001342CF"/>
    <w:rsid w:val="0013485A"/>
    <w:rsid w:val="00135E06"/>
    <w:rsid w:val="001360F9"/>
    <w:rsid w:val="00137EB8"/>
    <w:rsid w:val="00141B9D"/>
    <w:rsid w:val="00142676"/>
    <w:rsid w:val="001435E7"/>
    <w:rsid w:val="00143719"/>
    <w:rsid w:val="00144670"/>
    <w:rsid w:val="001453F1"/>
    <w:rsid w:val="00145BEF"/>
    <w:rsid w:val="00150C33"/>
    <w:rsid w:val="00151241"/>
    <w:rsid w:val="001520AF"/>
    <w:rsid w:val="00154507"/>
    <w:rsid w:val="001575B5"/>
    <w:rsid w:val="00160436"/>
    <w:rsid w:val="001615A4"/>
    <w:rsid w:val="0016259F"/>
    <w:rsid w:val="001669D1"/>
    <w:rsid w:val="0016724F"/>
    <w:rsid w:val="00167623"/>
    <w:rsid w:val="0016788B"/>
    <w:rsid w:val="00170754"/>
    <w:rsid w:val="001708EC"/>
    <w:rsid w:val="0017120D"/>
    <w:rsid w:val="00171EF4"/>
    <w:rsid w:val="00172ED0"/>
    <w:rsid w:val="0017638F"/>
    <w:rsid w:val="001765BA"/>
    <w:rsid w:val="001812AC"/>
    <w:rsid w:val="00181A39"/>
    <w:rsid w:val="00182664"/>
    <w:rsid w:val="001830FB"/>
    <w:rsid w:val="00183561"/>
    <w:rsid w:val="00183AF3"/>
    <w:rsid w:val="0018484B"/>
    <w:rsid w:val="00185EA5"/>
    <w:rsid w:val="001862D2"/>
    <w:rsid w:val="00190A96"/>
    <w:rsid w:val="00191A61"/>
    <w:rsid w:val="00191A76"/>
    <w:rsid w:val="001939F7"/>
    <w:rsid w:val="00194498"/>
    <w:rsid w:val="00195098"/>
    <w:rsid w:val="00196B3C"/>
    <w:rsid w:val="001A0C0D"/>
    <w:rsid w:val="001A48C6"/>
    <w:rsid w:val="001A4FE9"/>
    <w:rsid w:val="001A5F21"/>
    <w:rsid w:val="001B068C"/>
    <w:rsid w:val="001B1713"/>
    <w:rsid w:val="001B5371"/>
    <w:rsid w:val="001B6D7E"/>
    <w:rsid w:val="001C02C8"/>
    <w:rsid w:val="001C0C32"/>
    <w:rsid w:val="001C1CE0"/>
    <w:rsid w:val="001C4D62"/>
    <w:rsid w:val="001C5993"/>
    <w:rsid w:val="001C5C34"/>
    <w:rsid w:val="001C609B"/>
    <w:rsid w:val="001C6589"/>
    <w:rsid w:val="001C6D7C"/>
    <w:rsid w:val="001C701D"/>
    <w:rsid w:val="001D188C"/>
    <w:rsid w:val="001D1FEE"/>
    <w:rsid w:val="001D3240"/>
    <w:rsid w:val="001D44C9"/>
    <w:rsid w:val="001D489A"/>
    <w:rsid w:val="001D5C39"/>
    <w:rsid w:val="001D6238"/>
    <w:rsid w:val="001D70D8"/>
    <w:rsid w:val="001E0101"/>
    <w:rsid w:val="001E0CA0"/>
    <w:rsid w:val="001E3F1D"/>
    <w:rsid w:val="001E53D4"/>
    <w:rsid w:val="001E5EF4"/>
    <w:rsid w:val="001E78D2"/>
    <w:rsid w:val="001F0B5E"/>
    <w:rsid w:val="001F2AE9"/>
    <w:rsid w:val="001F3130"/>
    <w:rsid w:val="001F6FBD"/>
    <w:rsid w:val="00203871"/>
    <w:rsid w:val="00204FA7"/>
    <w:rsid w:val="00207385"/>
    <w:rsid w:val="002073E0"/>
    <w:rsid w:val="002073EE"/>
    <w:rsid w:val="00207A0F"/>
    <w:rsid w:val="002114DE"/>
    <w:rsid w:val="002126FA"/>
    <w:rsid w:val="00212D7D"/>
    <w:rsid w:val="002149F3"/>
    <w:rsid w:val="002163E9"/>
    <w:rsid w:val="0022118B"/>
    <w:rsid w:val="00221982"/>
    <w:rsid w:val="002221C7"/>
    <w:rsid w:val="002244AD"/>
    <w:rsid w:val="00224701"/>
    <w:rsid w:val="00225A08"/>
    <w:rsid w:val="00225B29"/>
    <w:rsid w:val="00226579"/>
    <w:rsid w:val="00227946"/>
    <w:rsid w:val="00227AEF"/>
    <w:rsid w:val="0023185A"/>
    <w:rsid w:val="0023324D"/>
    <w:rsid w:val="0023376B"/>
    <w:rsid w:val="00233A6C"/>
    <w:rsid w:val="002348DE"/>
    <w:rsid w:val="00235F5E"/>
    <w:rsid w:val="0023648D"/>
    <w:rsid w:val="00236653"/>
    <w:rsid w:val="002411FE"/>
    <w:rsid w:val="00242AD8"/>
    <w:rsid w:val="00243723"/>
    <w:rsid w:val="00243ACE"/>
    <w:rsid w:val="00243D4B"/>
    <w:rsid w:val="0024741B"/>
    <w:rsid w:val="00251C3D"/>
    <w:rsid w:val="0025512A"/>
    <w:rsid w:val="00255333"/>
    <w:rsid w:val="0025533F"/>
    <w:rsid w:val="002563A2"/>
    <w:rsid w:val="00256663"/>
    <w:rsid w:val="00257B45"/>
    <w:rsid w:val="00262526"/>
    <w:rsid w:val="00262586"/>
    <w:rsid w:val="002627FB"/>
    <w:rsid w:val="00263E39"/>
    <w:rsid w:val="00264A64"/>
    <w:rsid w:val="00265331"/>
    <w:rsid w:val="00266026"/>
    <w:rsid w:val="0026611F"/>
    <w:rsid w:val="002706A9"/>
    <w:rsid w:val="00271044"/>
    <w:rsid w:val="0027179A"/>
    <w:rsid w:val="00273213"/>
    <w:rsid w:val="0027529E"/>
    <w:rsid w:val="00275439"/>
    <w:rsid w:val="0027696C"/>
    <w:rsid w:val="00277C47"/>
    <w:rsid w:val="0028129C"/>
    <w:rsid w:val="00281EF9"/>
    <w:rsid w:val="00282B0B"/>
    <w:rsid w:val="00282B74"/>
    <w:rsid w:val="0028572C"/>
    <w:rsid w:val="00286676"/>
    <w:rsid w:val="00286B4D"/>
    <w:rsid w:val="0028708A"/>
    <w:rsid w:val="00291208"/>
    <w:rsid w:val="00291874"/>
    <w:rsid w:val="00292F41"/>
    <w:rsid w:val="0029345A"/>
    <w:rsid w:val="00293598"/>
    <w:rsid w:val="00293AC4"/>
    <w:rsid w:val="00296EAA"/>
    <w:rsid w:val="0029757B"/>
    <w:rsid w:val="00297893"/>
    <w:rsid w:val="00297973"/>
    <w:rsid w:val="00297A24"/>
    <w:rsid w:val="00297B72"/>
    <w:rsid w:val="002A2517"/>
    <w:rsid w:val="002A6D55"/>
    <w:rsid w:val="002A738B"/>
    <w:rsid w:val="002B0134"/>
    <w:rsid w:val="002B1DB9"/>
    <w:rsid w:val="002B4E41"/>
    <w:rsid w:val="002B5415"/>
    <w:rsid w:val="002B5468"/>
    <w:rsid w:val="002B54C5"/>
    <w:rsid w:val="002B67B3"/>
    <w:rsid w:val="002C1297"/>
    <w:rsid w:val="002C1531"/>
    <w:rsid w:val="002C2E74"/>
    <w:rsid w:val="002C3B1A"/>
    <w:rsid w:val="002C5296"/>
    <w:rsid w:val="002C623F"/>
    <w:rsid w:val="002C6270"/>
    <w:rsid w:val="002C7F91"/>
    <w:rsid w:val="002D1712"/>
    <w:rsid w:val="002D2B12"/>
    <w:rsid w:val="002D4E5F"/>
    <w:rsid w:val="002D512B"/>
    <w:rsid w:val="002D5847"/>
    <w:rsid w:val="002D5EEE"/>
    <w:rsid w:val="002D7E1D"/>
    <w:rsid w:val="002E2AB2"/>
    <w:rsid w:val="002E323C"/>
    <w:rsid w:val="002E4F12"/>
    <w:rsid w:val="002E5302"/>
    <w:rsid w:val="002E59C0"/>
    <w:rsid w:val="002E67DC"/>
    <w:rsid w:val="002E732C"/>
    <w:rsid w:val="002E7B9C"/>
    <w:rsid w:val="002F0BC0"/>
    <w:rsid w:val="002F0CB0"/>
    <w:rsid w:val="002F105F"/>
    <w:rsid w:val="002F1C30"/>
    <w:rsid w:val="002F5B65"/>
    <w:rsid w:val="002F7547"/>
    <w:rsid w:val="00300241"/>
    <w:rsid w:val="00301D4D"/>
    <w:rsid w:val="00303749"/>
    <w:rsid w:val="00307A56"/>
    <w:rsid w:val="003120B1"/>
    <w:rsid w:val="00314D43"/>
    <w:rsid w:val="00315602"/>
    <w:rsid w:val="00317170"/>
    <w:rsid w:val="0031720E"/>
    <w:rsid w:val="003173D5"/>
    <w:rsid w:val="0032005C"/>
    <w:rsid w:val="00323299"/>
    <w:rsid w:val="00326573"/>
    <w:rsid w:val="0033148D"/>
    <w:rsid w:val="0033487E"/>
    <w:rsid w:val="0033498A"/>
    <w:rsid w:val="003359C5"/>
    <w:rsid w:val="0033645E"/>
    <w:rsid w:val="00337895"/>
    <w:rsid w:val="00344794"/>
    <w:rsid w:val="0034632E"/>
    <w:rsid w:val="00347BAD"/>
    <w:rsid w:val="00352822"/>
    <w:rsid w:val="003529F4"/>
    <w:rsid w:val="003542A8"/>
    <w:rsid w:val="00355BDB"/>
    <w:rsid w:val="00356075"/>
    <w:rsid w:val="0036061F"/>
    <w:rsid w:val="00360B5F"/>
    <w:rsid w:val="00360C22"/>
    <w:rsid w:val="00362E05"/>
    <w:rsid w:val="00365346"/>
    <w:rsid w:val="003667CC"/>
    <w:rsid w:val="00367E17"/>
    <w:rsid w:val="003705F3"/>
    <w:rsid w:val="003733C5"/>
    <w:rsid w:val="00373EA1"/>
    <w:rsid w:val="00375640"/>
    <w:rsid w:val="00375E60"/>
    <w:rsid w:val="003770F0"/>
    <w:rsid w:val="00377647"/>
    <w:rsid w:val="00381892"/>
    <w:rsid w:val="003840A6"/>
    <w:rsid w:val="00384220"/>
    <w:rsid w:val="00386451"/>
    <w:rsid w:val="00386CD5"/>
    <w:rsid w:val="003903A2"/>
    <w:rsid w:val="0039091D"/>
    <w:rsid w:val="00390BE1"/>
    <w:rsid w:val="00390DE2"/>
    <w:rsid w:val="00391260"/>
    <w:rsid w:val="00391C9C"/>
    <w:rsid w:val="00394442"/>
    <w:rsid w:val="00395291"/>
    <w:rsid w:val="00395FFB"/>
    <w:rsid w:val="00397827"/>
    <w:rsid w:val="003A0B5B"/>
    <w:rsid w:val="003A0E5B"/>
    <w:rsid w:val="003A2353"/>
    <w:rsid w:val="003A29A6"/>
    <w:rsid w:val="003A31A2"/>
    <w:rsid w:val="003A5CAE"/>
    <w:rsid w:val="003A6D39"/>
    <w:rsid w:val="003A6D97"/>
    <w:rsid w:val="003B03A6"/>
    <w:rsid w:val="003B43EB"/>
    <w:rsid w:val="003B57F3"/>
    <w:rsid w:val="003B59E3"/>
    <w:rsid w:val="003B63CF"/>
    <w:rsid w:val="003B6A30"/>
    <w:rsid w:val="003C0417"/>
    <w:rsid w:val="003C047D"/>
    <w:rsid w:val="003C169F"/>
    <w:rsid w:val="003C2781"/>
    <w:rsid w:val="003C2C36"/>
    <w:rsid w:val="003C301D"/>
    <w:rsid w:val="003C44A4"/>
    <w:rsid w:val="003C49C2"/>
    <w:rsid w:val="003C50CF"/>
    <w:rsid w:val="003C5918"/>
    <w:rsid w:val="003C59E6"/>
    <w:rsid w:val="003C5B3E"/>
    <w:rsid w:val="003C6404"/>
    <w:rsid w:val="003D055B"/>
    <w:rsid w:val="003D1451"/>
    <w:rsid w:val="003D196E"/>
    <w:rsid w:val="003D1FE4"/>
    <w:rsid w:val="003D2926"/>
    <w:rsid w:val="003D3976"/>
    <w:rsid w:val="003D3B82"/>
    <w:rsid w:val="003D49F1"/>
    <w:rsid w:val="003D6402"/>
    <w:rsid w:val="003D70D0"/>
    <w:rsid w:val="003E03B2"/>
    <w:rsid w:val="003E172A"/>
    <w:rsid w:val="003E367C"/>
    <w:rsid w:val="003E36FA"/>
    <w:rsid w:val="003E4CBE"/>
    <w:rsid w:val="003E615E"/>
    <w:rsid w:val="003E6EB9"/>
    <w:rsid w:val="003E71D7"/>
    <w:rsid w:val="003F0B40"/>
    <w:rsid w:val="003F1ED4"/>
    <w:rsid w:val="003F2B25"/>
    <w:rsid w:val="003F445A"/>
    <w:rsid w:val="003F6728"/>
    <w:rsid w:val="003F6770"/>
    <w:rsid w:val="00400059"/>
    <w:rsid w:val="00406776"/>
    <w:rsid w:val="004078BE"/>
    <w:rsid w:val="0041052E"/>
    <w:rsid w:val="00410967"/>
    <w:rsid w:val="004134BB"/>
    <w:rsid w:val="004160C4"/>
    <w:rsid w:val="0042116E"/>
    <w:rsid w:val="00421C00"/>
    <w:rsid w:val="00422697"/>
    <w:rsid w:val="00423C81"/>
    <w:rsid w:val="004248DB"/>
    <w:rsid w:val="00425A11"/>
    <w:rsid w:val="00426FD9"/>
    <w:rsid w:val="00427D98"/>
    <w:rsid w:val="00432A9E"/>
    <w:rsid w:val="0043438A"/>
    <w:rsid w:val="00437245"/>
    <w:rsid w:val="00437E5D"/>
    <w:rsid w:val="00441929"/>
    <w:rsid w:val="00442873"/>
    <w:rsid w:val="00443E48"/>
    <w:rsid w:val="004444E5"/>
    <w:rsid w:val="00446451"/>
    <w:rsid w:val="004477B2"/>
    <w:rsid w:val="00447B6B"/>
    <w:rsid w:val="0045245E"/>
    <w:rsid w:val="004527C2"/>
    <w:rsid w:val="0045389F"/>
    <w:rsid w:val="00455646"/>
    <w:rsid w:val="004556A1"/>
    <w:rsid w:val="004579D6"/>
    <w:rsid w:val="00460D78"/>
    <w:rsid w:val="004613EB"/>
    <w:rsid w:val="004616C6"/>
    <w:rsid w:val="0046235A"/>
    <w:rsid w:val="00464B3E"/>
    <w:rsid w:val="00465501"/>
    <w:rsid w:val="00471764"/>
    <w:rsid w:val="00472354"/>
    <w:rsid w:val="00472812"/>
    <w:rsid w:val="00472DCD"/>
    <w:rsid w:val="004734AE"/>
    <w:rsid w:val="00473DEB"/>
    <w:rsid w:val="004762CF"/>
    <w:rsid w:val="00480D06"/>
    <w:rsid w:val="0048107A"/>
    <w:rsid w:val="00482A3E"/>
    <w:rsid w:val="00484E6B"/>
    <w:rsid w:val="00485194"/>
    <w:rsid w:val="00485D89"/>
    <w:rsid w:val="004875BC"/>
    <w:rsid w:val="00490334"/>
    <w:rsid w:val="0049140D"/>
    <w:rsid w:val="004924F4"/>
    <w:rsid w:val="004926D5"/>
    <w:rsid w:val="00492DB1"/>
    <w:rsid w:val="00493C19"/>
    <w:rsid w:val="00495667"/>
    <w:rsid w:val="0049710C"/>
    <w:rsid w:val="00497369"/>
    <w:rsid w:val="004A1080"/>
    <w:rsid w:val="004A18B1"/>
    <w:rsid w:val="004A1C41"/>
    <w:rsid w:val="004A71DB"/>
    <w:rsid w:val="004B16BC"/>
    <w:rsid w:val="004B2CD2"/>
    <w:rsid w:val="004B5C72"/>
    <w:rsid w:val="004B5D89"/>
    <w:rsid w:val="004B6CBC"/>
    <w:rsid w:val="004C0105"/>
    <w:rsid w:val="004C0BCE"/>
    <w:rsid w:val="004C2608"/>
    <w:rsid w:val="004C3DC3"/>
    <w:rsid w:val="004C526C"/>
    <w:rsid w:val="004C58BD"/>
    <w:rsid w:val="004C63B3"/>
    <w:rsid w:val="004C7422"/>
    <w:rsid w:val="004C7F61"/>
    <w:rsid w:val="004D0C06"/>
    <w:rsid w:val="004D3724"/>
    <w:rsid w:val="004D4118"/>
    <w:rsid w:val="004D46FC"/>
    <w:rsid w:val="004D476F"/>
    <w:rsid w:val="004D5692"/>
    <w:rsid w:val="004E096D"/>
    <w:rsid w:val="004E114A"/>
    <w:rsid w:val="004E1430"/>
    <w:rsid w:val="004E46CA"/>
    <w:rsid w:val="004E485D"/>
    <w:rsid w:val="004E50FF"/>
    <w:rsid w:val="004E66FC"/>
    <w:rsid w:val="004E6B62"/>
    <w:rsid w:val="004E78F4"/>
    <w:rsid w:val="004F1661"/>
    <w:rsid w:val="004F5719"/>
    <w:rsid w:val="004F7003"/>
    <w:rsid w:val="004F79CD"/>
    <w:rsid w:val="004F7F03"/>
    <w:rsid w:val="00500579"/>
    <w:rsid w:val="00500992"/>
    <w:rsid w:val="00500D3C"/>
    <w:rsid w:val="0050130D"/>
    <w:rsid w:val="00501939"/>
    <w:rsid w:val="00504825"/>
    <w:rsid w:val="00504E03"/>
    <w:rsid w:val="00505556"/>
    <w:rsid w:val="00505BBB"/>
    <w:rsid w:val="005060ED"/>
    <w:rsid w:val="00507EAA"/>
    <w:rsid w:val="00510579"/>
    <w:rsid w:val="005127E9"/>
    <w:rsid w:val="00513483"/>
    <w:rsid w:val="005143F5"/>
    <w:rsid w:val="005154F6"/>
    <w:rsid w:val="00515ADD"/>
    <w:rsid w:val="00517663"/>
    <w:rsid w:val="00520C79"/>
    <w:rsid w:val="00522A21"/>
    <w:rsid w:val="00523096"/>
    <w:rsid w:val="00524766"/>
    <w:rsid w:val="00527B52"/>
    <w:rsid w:val="005301EE"/>
    <w:rsid w:val="0053039C"/>
    <w:rsid w:val="005318F3"/>
    <w:rsid w:val="00533664"/>
    <w:rsid w:val="00533DB7"/>
    <w:rsid w:val="00534FD6"/>
    <w:rsid w:val="00535277"/>
    <w:rsid w:val="0053598F"/>
    <w:rsid w:val="00536C2D"/>
    <w:rsid w:val="00536CED"/>
    <w:rsid w:val="00540132"/>
    <w:rsid w:val="00540237"/>
    <w:rsid w:val="0054062E"/>
    <w:rsid w:val="0054095F"/>
    <w:rsid w:val="00540B6B"/>
    <w:rsid w:val="00541103"/>
    <w:rsid w:val="00541765"/>
    <w:rsid w:val="00543A1E"/>
    <w:rsid w:val="005448E9"/>
    <w:rsid w:val="00547C5A"/>
    <w:rsid w:val="00550D66"/>
    <w:rsid w:val="00551E8F"/>
    <w:rsid w:val="005522E3"/>
    <w:rsid w:val="00554632"/>
    <w:rsid w:val="005569BB"/>
    <w:rsid w:val="0055703A"/>
    <w:rsid w:val="0056165A"/>
    <w:rsid w:val="00564F53"/>
    <w:rsid w:val="00565779"/>
    <w:rsid w:val="0056790F"/>
    <w:rsid w:val="00567C0E"/>
    <w:rsid w:val="00570948"/>
    <w:rsid w:val="00571A2D"/>
    <w:rsid w:val="00571B96"/>
    <w:rsid w:val="00572762"/>
    <w:rsid w:val="0057312C"/>
    <w:rsid w:val="00574B2E"/>
    <w:rsid w:val="00576051"/>
    <w:rsid w:val="00576E88"/>
    <w:rsid w:val="00577B5A"/>
    <w:rsid w:val="005804A8"/>
    <w:rsid w:val="005806F4"/>
    <w:rsid w:val="00580C1F"/>
    <w:rsid w:val="005813DF"/>
    <w:rsid w:val="00582450"/>
    <w:rsid w:val="00583D30"/>
    <w:rsid w:val="00583FA6"/>
    <w:rsid w:val="00585C61"/>
    <w:rsid w:val="0058630C"/>
    <w:rsid w:val="0058666A"/>
    <w:rsid w:val="00587E7E"/>
    <w:rsid w:val="00591773"/>
    <w:rsid w:val="005921E4"/>
    <w:rsid w:val="00594D91"/>
    <w:rsid w:val="00597DBB"/>
    <w:rsid w:val="005A1373"/>
    <w:rsid w:val="005A1749"/>
    <w:rsid w:val="005A1D38"/>
    <w:rsid w:val="005A2E71"/>
    <w:rsid w:val="005A354F"/>
    <w:rsid w:val="005A4150"/>
    <w:rsid w:val="005A4835"/>
    <w:rsid w:val="005A493A"/>
    <w:rsid w:val="005A52DF"/>
    <w:rsid w:val="005A67CB"/>
    <w:rsid w:val="005B34B4"/>
    <w:rsid w:val="005B3DC0"/>
    <w:rsid w:val="005B4728"/>
    <w:rsid w:val="005B6A70"/>
    <w:rsid w:val="005C05B0"/>
    <w:rsid w:val="005C130C"/>
    <w:rsid w:val="005C49F1"/>
    <w:rsid w:val="005C4B02"/>
    <w:rsid w:val="005C4CA4"/>
    <w:rsid w:val="005C4D6E"/>
    <w:rsid w:val="005C5909"/>
    <w:rsid w:val="005C7713"/>
    <w:rsid w:val="005C7892"/>
    <w:rsid w:val="005D0855"/>
    <w:rsid w:val="005D0EF3"/>
    <w:rsid w:val="005D1696"/>
    <w:rsid w:val="005D1F0E"/>
    <w:rsid w:val="005D21BB"/>
    <w:rsid w:val="005D26DE"/>
    <w:rsid w:val="005D3546"/>
    <w:rsid w:val="005D4DEB"/>
    <w:rsid w:val="005D4F7E"/>
    <w:rsid w:val="005D56A8"/>
    <w:rsid w:val="005D7A2D"/>
    <w:rsid w:val="005D7DF2"/>
    <w:rsid w:val="005E14D1"/>
    <w:rsid w:val="005E4FEC"/>
    <w:rsid w:val="005E745A"/>
    <w:rsid w:val="005E74A2"/>
    <w:rsid w:val="005F0323"/>
    <w:rsid w:val="005F0679"/>
    <w:rsid w:val="005F10FD"/>
    <w:rsid w:val="005F524E"/>
    <w:rsid w:val="005F5B24"/>
    <w:rsid w:val="005F72FF"/>
    <w:rsid w:val="005F76D1"/>
    <w:rsid w:val="0060070C"/>
    <w:rsid w:val="00600C2D"/>
    <w:rsid w:val="006029D1"/>
    <w:rsid w:val="00603105"/>
    <w:rsid w:val="00603A63"/>
    <w:rsid w:val="00603EDC"/>
    <w:rsid w:val="00604606"/>
    <w:rsid w:val="006052DC"/>
    <w:rsid w:val="00605C47"/>
    <w:rsid w:val="0060646C"/>
    <w:rsid w:val="00610565"/>
    <w:rsid w:val="00611C25"/>
    <w:rsid w:val="00611EBA"/>
    <w:rsid w:val="006126BF"/>
    <w:rsid w:val="00612A40"/>
    <w:rsid w:val="00612BF4"/>
    <w:rsid w:val="0061322A"/>
    <w:rsid w:val="006132C7"/>
    <w:rsid w:val="00614839"/>
    <w:rsid w:val="00614E1B"/>
    <w:rsid w:val="0061508F"/>
    <w:rsid w:val="00615A75"/>
    <w:rsid w:val="0061618D"/>
    <w:rsid w:val="00616757"/>
    <w:rsid w:val="00616C7E"/>
    <w:rsid w:val="00616F16"/>
    <w:rsid w:val="0061749B"/>
    <w:rsid w:val="0061754E"/>
    <w:rsid w:val="00620473"/>
    <w:rsid w:val="00622995"/>
    <w:rsid w:val="00622AC6"/>
    <w:rsid w:val="00622BF6"/>
    <w:rsid w:val="00623A64"/>
    <w:rsid w:val="006245FC"/>
    <w:rsid w:val="00624964"/>
    <w:rsid w:val="00624D5A"/>
    <w:rsid w:val="00624E71"/>
    <w:rsid w:val="006257CF"/>
    <w:rsid w:val="00631E20"/>
    <w:rsid w:val="006337EF"/>
    <w:rsid w:val="00633EFA"/>
    <w:rsid w:val="00634191"/>
    <w:rsid w:val="00635E3D"/>
    <w:rsid w:val="00641B1B"/>
    <w:rsid w:val="00641B4A"/>
    <w:rsid w:val="00642029"/>
    <w:rsid w:val="0064305D"/>
    <w:rsid w:val="00644134"/>
    <w:rsid w:val="00644F03"/>
    <w:rsid w:val="006457B9"/>
    <w:rsid w:val="00645B3A"/>
    <w:rsid w:val="00645EA9"/>
    <w:rsid w:val="0065139D"/>
    <w:rsid w:val="00652067"/>
    <w:rsid w:val="0065288F"/>
    <w:rsid w:val="00652A36"/>
    <w:rsid w:val="006533B8"/>
    <w:rsid w:val="00654094"/>
    <w:rsid w:val="00655000"/>
    <w:rsid w:val="006558A9"/>
    <w:rsid w:val="006559C9"/>
    <w:rsid w:val="00655ABF"/>
    <w:rsid w:val="0065706B"/>
    <w:rsid w:val="00660734"/>
    <w:rsid w:val="00660C4B"/>
    <w:rsid w:val="0066109C"/>
    <w:rsid w:val="006614BE"/>
    <w:rsid w:val="006615C9"/>
    <w:rsid w:val="00661A8E"/>
    <w:rsid w:val="00662688"/>
    <w:rsid w:val="0066454D"/>
    <w:rsid w:val="00664B8B"/>
    <w:rsid w:val="00667BD1"/>
    <w:rsid w:val="00667F9E"/>
    <w:rsid w:val="00672757"/>
    <w:rsid w:val="006752A9"/>
    <w:rsid w:val="00682A6F"/>
    <w:rsid w:val="00683E74"/>
    <w:rsid w:val="006847D9"/>
    <w:rsid w:val="00684980"/>
    <w:rsid w:val="00684F1D"/>
    <w:rsid w:val="0068583A"/>
    <w:rsid w:val="00687BDD"/>
    <w:rsid w:val="00687E30"/>
    <w:rsid w:val="00687EE9"/>
    <w:rsid w:val="00691280"/>
    <w:rsid w:val="00691B15"/>
    <w:rsid w:val="00692BC3"/>
    <w:rsid w:val="00692F5F"/>
    <w:rsid w:val="00693A6D"/>
    <w:rsid w:val="006941DD"/>
    <w:rsid w:val="00694E31"/>
    <w:rsid w:val="0069514D"/>
    <w:rsid w:val="00695B3F"/>
    <w:rsid w:val="006A0F78"/>
    <w:rsid w:val="006A183D"/>
    <w:rsid w:val="006A31CF"/>
    <w:rsid w:val="006A3356"/>
    <w:rsid w:val="006A33C5"/>
    <w:rsid w:val="006A42A6"/>
    <w:rsid w:val="006A4A2D"/>
    <w:rsid w:val="006A63A3"/>
    <w:rsid w:val="006A7371"/>
    <w:rsid w:val="006A745D"/>
    <w:rsid w:val="006A7A27"/>
    <w:rsid w:val="006A7A8A"/>
    <w:rsid w:val="006A7BF8"/>
    <w:rsid w:val="006B0C31"/>
    <w:rsid w:val="006B0F74"/>
    <w:rsid w:val="006B1FE6"/>
    <w:rsid w:val="006B2748"/>
    <w:rsid w:val="006B2F3B"/>
    <w:rsid w:val="006B3661"/>
    <w:rsid w:val="006B37DA"/>
    <w:rsid w:val="006B3EB2"/>
    <w:rsid w:val="006B539D"/>
    <w:rsid w:val="006B6402"/>
    <w:rsid w:val="006B6552"/>
    <w:rsid w:val="006B6AEB"/>
    <w:rsid w:val="006B7DB1"/>
    <w:rsid w:val="006B7E29"/>
    <w:rsid w:val="006C0D4C"/>
    <w:rsid w:val="006C0DEA"/>
    <w:rsid w:val="006C0E80"/>
    <w:rsid w:val="006C2C16"/>
    <w:rsid w:val="006C2E42"/>
    <w:rsid w:val="006C3BA7"/>
    <w:rsid w:val="006C3ECD"/>
    <w:rsid w:val="006C5570"/>
    <w:rsid w:val="006C56B9"/>
    <w:rsid w:val="006C6C7B"/>
    <w:rsid w:val="006C7A5B"/>
    <w:rsid w:val="006D095A"/>
    <w:rsid w:val="006D28CA"/>
    <w:rsid w:val="006D2BC8"/>
    <w:rsid w:val="006D2FEC"/>
    <w:rsid w:val="006D2FF4"/>
    <w:rsid w:val="006D4201"/>
    <w:rsid w:val="006D46F2"/>
    <w:rsid w:val="006D59D0"/>
    <w:rsid w:val="006D7938"/>
    <w:rsid w:val="006E40A2"/>
    <w:rsid w:val="006E46F5"/>
    <w:rsid w:val="006E6E60"/>
    <w:rsid w:val="006F273E"/>
    <w:rsid w:val="006F30AC"/>
    <w:rsid w:val="006F36CE"/>
    <w:rsid w:val="006F4477"/>
    <w:rsid w:val="006F5045"/>
    <w:rsid w:val="006F568D"/>
    <w:rsid w:val="006F666B"/>
    <w:rsid w:val="006F72CC"/>
    <w:rsid w:val="006F7490"/>
    <w:rsid w:val="007009FF"/>
    <w:rsid w:val="00700B68"/>
    <w:rsid w:val="00700FB2"/>
    <w:rsid w:val="00703544"/>
    <w:rsid w:val="00703862"/>
    <w:rsid w:val="00703E24"/>
    <w:rsid w:val="00704049"/>
    <w:rsid w:val="00704991"/>
    <w:rsid w:val="0070683C"/>
    <w:rsid w:val="00710085"/>
    <w:rsid w:val="0071044E"/>
    <w:rsid w:val="00711A9E"/>
    <w:rsid w:val="00712102"/>
    <w:rsid w:val="0071288B"/>
    <w:rsid w:val="00714815"/>
    <w:rsid w:val="007150C4"/>
    <w:rsid w:val="00715346"/>
    <w:rsid w:val="00720748"/>
    <w:rsid w:val="007224A5"/>
    <w:rsid w:val="007245FF"/>
    <w:rsid w:val="007250D2"/>
    <w:rsid w:val="0072547E"/>
    <w:rsid w:val="00725E53"/>
    <w:rsid w:val="00725F4F"/>
    <w:rsid w:val="0072782F"/>
    <w:rsid w:val="00727B37"/>
    <w:rsid w:val="007302C5"/>
    <w:rsid w:val="00731F87"/>
    <w:rsid w:val="0073284C"/>
    <w:rsid w:val="00733347"/>
    <w:rsid w:val="007350B8"/>
    <w:rsid w:val="00736A68"/>
    <w:rsid w:val="007409E2"/>
    <w:rsid w:val="00740F98"/>
    <w:rsid w:val="00743219"/>
    <w:rsid w:val="00750987"/>
    <w:rsid w:val="007510C8"/>
    <w:rsid w:val="00751558"/>
    <w:rsid w:val="007516A6"/>
    <w:rsid w:val="00751A8A"/>
    <w:rsid w:val="00752C57"/>
    <w:rsid w:val="007533E5"/>
    <w:rsid w:val="007548A4"/>
    <w:rsid w:val="00755C6F"/>
    <w:rsid w:val="00757580"/>
    <w:rsid w:val="00761AC4"/>
    <w:rsid w:val="007632CD"/>
    <w:rsid w:val="00763452"/>
    <w:rsid w:val="0076352B"/>
    <w:rsid w:val="00766557"/>
    <w:rsid w:val="00766719"/>
    <w:rsid w:val="007720AD"/>
    <w:rsid w:val="00773718"/>
    <w:rsid w:val="00773991"/>
    <w:rsid w:val="00774669"/>
    <w:rsid w:val="00774E67"/>
    <w:rsid w:val="007758D8"/>
    <w:rsid w:val="00775E25"/>
    <w:rsid w:val="0077649A"/>
    <w:rsid w:val="00784D8F"/>
    <w:rsid w:val="00785521"/>
    <w:rsid w:val="0078610D"/>
    <w:rsid w:val="00787375"/>
    <w:rsid w:val="00790E71"/>
    <w:rsid w:val="0079151B"/>
    <w:rsid w:val="0079166E"/>
    <w:rsid w:val="00792201"/>
    <w:rsid w:val="00792C77"/>
    <w:rsid w:val="00793384"/>
    <w:rsid w:val="00793C18"/>
    <w:rsid w:val="00793E4B"/>
    <w:rsid w:val="00795C36"/>
    <w:rsid w:val="00796876"/>
    <w:rsid w:val="007977F5"/>
    <w:rsid w:val="007979BD"/>
    <w:rsid w:val="00797D47"/>
    <w:rsid w:val="007A0CC1"/>
    <w:rsid w:val="007A0E45"/>
    <w:rsid w:val="007A1AE0"/>
    <w:rsid w:val="007A238F"/>
    <w:rsid w:val="007A513A"/>
    <w:rsid w:val="007A67FE"/>
    <w:rsid w:val="007A7E41"/>
    <w:rsid w:val="007A7FE1"/>
    <w:rsid w:val="007B0C21"/>
    <w:rsid w:val="007B3FD8"/>
    <w:rsid w:val="007C1AA7"/>
    <w:rsid w:val="007C2255"/>
    <w:rsid w:val="007C26A3"/>
    <w:rsid w:val="007C3158"/>
    <w:rsid w:val="007C35D1"/>
    <w:rsid w:val="007C5045"/>
    <w:rsid w:val="007C6AC9"/>
    <w:rsid w:val="007C74E9"/>
    <w:rsid w:val="007C7794"/>
    <w:rsid w:val="007C7CD1"/>
    <w:rsid w:val="007C7E4B"/>
    <w:rsid w:val="007D194B"/>
    <w:rsid w:val="007D4225"/>
    <w:rsid w:val="007D668B"/>
    <w:rsid w:val="007D7060"/>
    <w:rsid w:val="007D7CA1"/>
    <w:rsid w:val="007E0009"/>
    <w:rsid w:val="007E0802"/>
    <w:rsid w:val="007E1A91"/>
    <w:rsid w:val="007E37F7"/>
    <w:rsid w:val="007E49B3"/>
    <w:rsid w:val="007E5DA6"/>
    <w:rsid w:val="007E7A27"/>
    <w:rsid w:val="007E7CBE"/>
    <w:rsid w:val="007F108E"/>
    <w:rsid w:val="007F10C3"/>
    <w:rsid w:val="007F1E69"/>
    <w:rsid w:val="007F1E9B"/>
    <w:rsid w:val="007F39C0"/>
    <w:rsid w:val="007F4A5E"/>
    <w:rsid w:val="007F5070"/>
    <w:rsid w:val="007F549C"/>
    <w:rsid w:val="007F63AD"/>
    <w:rsid w:val="007F7865"/>
    <w:rsid w:val="00800B73"/>
    <w:rsid w:val="008020E1"/>
    <w:rsid w:val="00802C39"/>
    <w:rsid w:val="00803484"/>
    <w:rsid w:val="00805879"/>
    <w:rsid w:val="00806D81"/>
    <w:rsid w:val="00807904"/>
    <w:rsid w:val="00807F20"/>
    <w:rsid w:val="008109D1"/>
    <w:rsid w:val="00811297"/>
    <w:rsid w:val="0081175A"/>
    <w:rsid w:val="0081180B"/>
    <w:rsid w:val="0081564E"/>
    <w:rsid w:val="00817E05"/>
    <w:rsid w:val="00821429"/>
    <w:rsid w:val="0082375F"/>
    <w:rsid w:val="0082406F"/>
    <w:rsid w:val="0082415D"/>
    <w:rsid w:val="00826391"/>
    <w:rsid w:val="0083109F"/>
    <w:rsid w:val="00831A1D"/>
    <w:rsid w:val="00833EA3"/>
    <w:rsid w:val="00833F3D"/>
    <w:rsid w:val="0084135B"/>
    <w:rsid w:val="008425CE"/>
    <w:rsid w:val="00842881"/>
    <w:rsid w:val="00843335"/>
    <w:rsid w:val="00845B17"/>
    <w:rsid w:val="00851328"/>
    <w:rsid w:val="00852454"/>
    <w:rsid w:val="00852F46"/>
    <w:rsid w:val="0085337F"/>
    <w:rsid w:val="00853DE7"/>
    <w:rsid w:val="00854651"/>
    <w:rsid w:val="00855923"/>
    <w:rsid w:val="00857C10"/>
    <w:rsid w:val="008636C4"/>
    <w:rsid w:val="00863B59"/>
    <w:rsid w:val="00864DEB"/>
    <w:rsid w:val="008657DB"/>
    <w:rsid w:val="00865875"/>
    <w:rsid w:val="00870FD9"/>
    <w:rsid w:val="008715FA"/>
    <w:rsid w:val="008739A8"/>
    <w:rsid w:val="00874437"/>
    <w:rsid w:val="008761DF"/>
    <w:rsid w:val="008771A0"/>
    <w:rsid w:val="0087758B"/>
    <w:rsid w:val="00880B6A"/>
    <w:rsid w:val="00880DA3"/>
    <w:rsid w:val="008830FA"/>
    <w:rsid w:val="00883A2E"/>
    <w:rsid w:val="008847DC"/>
    <w:rsid w:val="00884B0A"/>
    <w:rsid w:val="008855F1"/>
    <w:rsid w:val="008865CE"/>
    <w:rsid w:val="008873B8"/>
    <w:rsid w:val="00887543"/>
    <w:rsid w:val="00887FF5"/>
    <w:rsid w:val="00890054"/>
    <w:rsid w:val="0089013E"/>
    <w:rsid w:val="008901D2"/>
    <w:rsid w:val="00891120"/>
    <w:rsid w:val="0089594C"/>
    <w:rsid w:val="0089640E"/>
    <w:rsid w:val="008965E6"/>
    <w:rsid w:val="008A0BA9"/>
    <w:rsid w:val="008A16F2"/>
    <w:rsid w:val="008A26DE"/>
    <w:rsid w:val="008A2819"/>
    <w:rsid w:val="008A43A7"/>
    <w:rsid w:val="008A4DEF"/>
    <w:rsid w:val="008A4E70"/>
    <w:rsid w:val="008A54D5"/>
    <w:rsid w:val="008A75EE"/>
    <w:rsid w:val="008A7A88"/>
    <w:rsid w:val="008B001A"/>
    <w:rsid w:val="008B034F"/>
    <w:rsid w:val="008B0D85"/>
    <w:rsid w:val="008B0F8D"/>
    <w:rsid w:val="008B3295"/>
    <w:rsid w:val="008B3428"/>
    <w:rsid w:val="008B3663"/>
    <w:rsid w:val="008B47DC"/>
    <w:rsid w:val="008B4AD0"/>
    <w:rsid w:val="008B7466"/>
    <w:rsid w:val="008B7EFF"/>
    <w:rsid w:val="008C01D4"/>
    <w:rsid w:val="008C0606"/>
    <w:rsid w:val="008C152A"/>
    <w:rsid w:val="008C16A0"/>
    <w:rsid w:val="008C20C5"/>
    <w:rsid w:val="008C25B9"/>
    <w:rsid w:val="008C3995"/>
    <w:rsid w:val="008C51B1"/>
    <w:rsid w:val="008C5CE0"/>
    <w:rsid w:val="008C688F"/>
    <w:rsid w:val="008D20AB"/>
    <w:rsid w:val="008D2453"/>
    <w:rsid w:val="008D4960"/>
    <w:rsid w:val="008D4B44"/>
    <w:rsid w:val="008D5D97"/>
    <w:rsid w:val="008D7138"/>
    <w:rsid w:val="008E04F2"/>
    <w:rsid w:val="008E2A15"/>
    <w:rsid w:val="008E306B"/>
    <w:rsid w:val="008E484D"/>
    <w:rsid w:val="008E4C72"/>
    <w:rsid w:val="008E53A3"/>
    <w:rsid w:val="008E5FE8"/>
    <w:rsid w:val="008E64BF"/>
    <w:rsid w:val="008E6C3C"/>
    <w:rsid w:val="008F01D7"/>
    <w:rsid w:val="008F2B04"/>
    <w:rsid w:val="008F49DB"/>
    <w:rsid w:val="008F4DAF"/>
    <w:rsid w:val="008F69B9"/>
    <w:rsid w:val="008F6F5F"/>
    <w:rsid w:val="008F74A1"/>
    <w:rsid w:val="00901206"/>
    <w:rsid w:val="009012A0"/>
    <w:rsid w:val="009028B4"/>
    <w:rsid w:val="00902A68"/>
    <w:rsid w:val="0090300C"/>
    <w:rsid w:val="0090327D"/>
    <w:rsid w:val="00903885"/>
    <w:rsid w:val="00905494"/>
    <w:rsid w:val="00905A68"/>
    <w:rsid w:val="00905D1F"/>
    <w:rsid w:val="00912C26"/>
    <w:rsid w:val="00913057"/>
    <w:rsid w:val="009130E6"/>
    <w:rsid w:val="009131BF"/>
    <w:rsid w:val="009134F7"/>
    <w:rsid w:val="00914C4A"/>
    <w:rsid w:val="00914FE4"/>
    <w:rsid w:val="00915292"/>
    <w:rsid w:val="00916BC0"/>
    <w:rsid w:val="00917424"/>
    <w:rsid w:val="0091789D"/>
    <w:rsid w:val="0091793B"/>
    <w:rsid w:val="00917E5E"/>
    <w:rsid w:val="009204B7"/>
    <w:rsid w:val="00920705"/>
    <w:rsid w:val="00920A11"/>
    <w:rsid w:val="00921A4A"/>
    <w:rsid w:val="009225A3"/>
    <w:rsid w:val="0092288F"/>
    <w:rsid w:val="009244A7"/>
    <w:rsid w:val="009248D1"/>
    <w:rsid w:val="009305CE"/>
    <w:rsid w:val="00930E6C"/>
    <w:rsid w:val="00931F83"/>
    <w:rsid w:val="00934E69"/>
    <w:rsid w:val="009351FA"/>
    <w:rsid w:val="0093534C"/>
    <w:rsid w:val="00935E78"/>
    <w:rsid w:val="00936348"/>
    <w:rsid w:val="009412A8"/>
    <w:rsid w:val="009422B0"/>
    <w:rsid w:val="00945AC2"/>
    <w:rsid w:val="0094605B"/>
    <w:rsid w:val="00947786"/>
    <w:rsid w:val="00947A4F"/>
    <w:rsid w:val="00950D68"/>
    <w:rsid w:val="00951E93"/>
    <w:rsid w:val="00951E9F"/>
    <w:rsid w:val="00952797"/>
    <w:rsid w:val="0095294E"/>
    <w:rsid w:val="00952D9B"/>
    <w:rsid w:val="00954300"/>
    <w:rsid w:val="00954B94"/>
    <w:rsid w:val="009600E1"/>
    <w:rsid w:val="009608D3"/>
    <w:rsid w:val="00960F84"/>
    <w:rsid w:val="00961A94"/>
    <w:rsid w:val="00963426"/>
    <w:rsid w:val="00963467"/>
    <w:rsid w:val="00963F92"/>
    <w:rsid w:val="00964356"/>
    <w:rsid w:val="00964965"/>
    <w:rsid w:val="00964E82"/>
    <w:rsid w:val="00965BD0"/>
    <w:rsid w:val="00971012"/>
    <w:rsid w:val="009726EA"/>
    <w:rsid w:val="00972942"/>
    <w:rsid w:val="00973321"/>
    <w:rsid w:val="00974289"/>
    <w:rsid w:val="00975607"/>
    <w:rsid w:val="00980326"/>
    <w:rsid w:val="009828C7"/>
    <w:rsid w:val="009838F3"/>
    <w:rsid w:val="009844EB"/>
    <w:rsid w:val="00986DAF"/>
    <w:rsid w:val="00987512"/>
    <w:rsid w:val="00987D19"/>
    <w:rsid w:val="009903AB"/>
    <w:rsid w:val="00991534"/>
    <w:rsid w:val="00995AD2"/>
    <w:rsid w:val="00995B8B"/>
    <w:rsid w:val="0099656B"/>
    <w:rsid w:val="009975C5"/>
    <w:rsid w:val="009979DE"/>
    <w:rsid w:val="009A0298"/>
    <w:rsid w:val="009A0674"/>
    <w:rsid w:val="009A0F9E"/>
    <w:rsid w:val="009A2EF0"/>
    <w:rsid w:val="009A33B0"/>
    <w:rsid w:val="009A3C5E"/>
    <w:rsid w:val="009A54EF"/>
    <w:rsid w:val="009B0F07"/>
    <w:rsid w:val="009B25F8"/>
    <w:rsid w:val="009B78F4"/>
    <w:rsid w:val="009C0613"/>
    <w:rsid w:val="009C16EA"/>
    <w:rsid w:val="009C4120"/>
    <w:rsid w:val="009C47CF"/>
    <w:rsid w:val="009C4A5E"/>
    <w:rsid w:val="009C5497"/>
    <w:rsid w:val="009C7D60"/>
    <w:rsid w:val="009C7E86"/>
    <w:rsid w:val="009D181A"/>
    <w:rsid w:val="009D208A"/>
    <w:rsid w:val="009D3AFA"/>
    <w:rsid w:val="009D693D"/>
    <w:rsid w:val="009D6FF9"/>
    <w:rsid w:val="009D7468"/>
    <w:rsid w:val="009D76D0"/>
    <w:rsid w:val="009E1301"/>
    <w:rsid w:val="009E18FB"/>
    <w:rsid w:val="009E2995"/>
    <w:rsid w:val="009E2C1E"/>
    <w:rsid w:val="009E3989"/>
    <w:rsid w:val="009E4012"/>
    <w:rsid w:val="009E5073"/>
    <w:rsid w:val="009E6245"/>
    <w:rsid w:val="009E6280"/>
    <w:rsid w:val="009F0BD5"/>
    <w:rsid w:val="009F2321"/>
    <w:rsid w:val="009F29C2"/>
    <w:rsid w:val="009F2EF1"/>
    <w:rsid w:val="009F36CD"/>
    <w:rsid w:val="009F52D4"/>
    <w:rsid w:val="009F6902"/>
    <w:rsid w:val="00A00AEB"/>
    <w:rsid w:val="00A00DAD"/>
    <w:rsid w:val="00A01D5E"/>
    <w:rsid w:val="00A0393F"/>
    <w:rsid w:val="00A04ACF"/>
    <w:rsid w:val="00A05124"/>
    <w:rsid w:val="00A05A7B"/>
    <w:rsid w:val="00A05D68"/>
    <w:rsid w:val="00A06764"/>
    <w:rsid w:val="00A073AD"/>
    <w:rsid w:val="00A07BAC"/>
    <w:rsid w:val="00A1030E"/>
    <w:rsid w:val="00A10DBB"/>
    <w:rsid w:val="00A11A2E"/>
    <w:rsid w:val="00A11F67"/>
    <w:rsid w:val="00A14405"/>
    <w:rsid w:val="00A148F0"/>
    <w:rsid w:val="00A15B59"/>
    <w:rsid w:val="00A168B2"/>
    <w:rsid w:val="00A16D8C"/>
    <w:rsid w:val="00A22FB5"/>
    <w:rsid w:val="00A23854"/>
    <w:rsid w:val="00A247B3"/>
    <w:rsid w:val="00A25972"/>
    <w:rsid w:val="00A25C9A"/>
    <w:rsid w:val="00A27F5E"/>
    <w:rsid w:val="00A3061E"/>
    <w:rsid w:val="00A340D4"/>
    <w:rsid w:val="00A40482"/>
    <w:rsid w:val="00A41175"/>
    <w:rsid w:val="00A413E0"/>
    <w:rsid w:val="00A43981"/>
    <w:rsid w:val="00A4561E"/>
    <w:rsid w:val="00A517AF"/>
    <w:rsid w:val="00A53D6A"/>
    <w:rsid w:val="00A5455F"/>
    <w:rsid w:val="00A54761"/>
    <w:rsid w:val="00A606BF"/>
    <w:rsid w:val="00A61F1D"/>
    <w:rsid w:val="00A629D2"/>
    <w:rsid w:val="00A6444F"/>
    <w:rsid w:val="00A66585"/>
    <w:rsid w:val="00A6751E"/>
    <w:rsid w:val="00A706F9"/>
    <w:rsid w:val="00A71827"/>
    <w:rsid w:val="00A71F26"/>
    <w:rsid w:val="00A72EBA"/>
    <w:rsid w:val="00A756CE"/>
    <w:rsid w:val="00A75835"/>
    <w:rsid w:val="00A763DD"/>
    <w:rsid w:val="00A80CC1"/>
    <w:rsid w:val="00A81B52"/>
    <w:rsid w:val="00A82062"/>
    <w:rsid w:val="00A83EC3"/>
    <w:rsid w:val="00A84072"/>
    <w:rsid w:val="00A8464E"/>
    <w:rsid w:val="00A8793F"/>
    <w:rsid w:val="00A920BA"/>
    <w:rsid w:val="00A94D9D"/>
    <w:rsid w:val="00A956EB"/>
    <w:rsid w:val="00A95BF2"/>
    <w:rsid w:val="00A96144"/>
    <w:rsid w:val="00A9791B"/>
    <w:rsid w:val="00AA1FDD"/>
    <w:rsid w:val="00AA3913"/>
    <w:rsid w:val="00AA44A1"/>
    <w:rsid w:val="00AA45A7"/>
    <w:rsid w:val="00AA4A5B"/>
    <w:rsid w:val="00AA616B"/>
    <w:rsid w:val="00AB3006"/>
    <w:rsid w:val="00AB3B04"/>
    <w:rsid w:val="00AB46A5"/>
    <w:rsid w:val="00AB547A"/>
    <w:rsid w:val="00AB54A2"/>
    <w:rsid w:val="00AB668B"/>
    <w:rsid w:val="00AC2171"/>
    <w:rsid w:val="00AC2B57"/>
    <w:rsid w:val="00AC2E93"/>
    <w:rsid w:val="00AC613A"/>
    <w:rsid w:val="00AD0DD8"/>
    <w:rsid w:val="00AD0EB9"/>
    <w:rsid w:val="00AD1137"/>
    <w:rsid w:val="00AD3CEC"/>
    <w:rsid w:val="00AD3E8E"/>
    <w:rsid w:val="00AD4C1B"/>
    <w:rsid w:val="00AD7EF9"/>
    <w:rsid w:val="00AE109C"/>
    <w:rsid w:val="00AE1560"/>
    <w:rsid w:val="00AE1937"/>
    <w:rsid w:val="00AE47C4"/>
    <w:rsid w:val="00AE5191"/>
    <w:rsid w:val="00AE7C6F"/>
    <w:rsid w:val="00AF1538"/>
    <w:rsid w:val="00AF2985"/>
    <w:rsid w:val="00AF346B"/>
    <w:rsid w:val="00AF3C2F"/>
    <w:rsid w:val="00AF6812"/>
    <w:rsid w:val="00AF798B"/>
    <w:rsid w:val="00AF7C05"/>
    <w:rsid w:val="00B00261"/>
    <w:rsid w:val="00B00676"/>
    <w:rsid w:val="00B01505"/>
    <w:rsid w:val="00B02080"/>
    <w:rsid w:val="00B03B88"/>
    <w:rsid w:val="00B03BB6"/>
    <w:rsid w:val="00B04616"/>
    <w:rsid w:val="00B0582F"/>
    <w:rsid w:val="00B05BA0"/>
    <w:rsid w:val="00B076BF"/>
    <w:rsid w:val="00B10A90"/>
    <w:rsid w:val="00B11DE8"/>
    <w:rsid w:val="00B135AA"/>
    <w:rsid w:val="00B13ACD"/>
    <w:rsid w:val="00B13E38"/>
    <w:rsid w:val="00B145C7"/>
    <w:rsid w:val="00B1619D"/>
    <w:rsid w:val="00B166DF"/>
    <w:rsid w:val="00B20122"/>
    <w:rsid w:val="00B202D1"/>
    <w:rsid w:val="00B22CA0"/>
    <w:rsid w:val="00B247F3"/>
    <w:rsid w:val="00B24E37"/>
    <w:rsid w:val="00B25EAD"/>
    <w:rsid w:val="00B2672B"/>
    <w:rsid w:val="00B267E1"/>
    <w:rsid w:val="00B26F9B"/>
    <w:rsid w:val="00B275D5"/>
    <w:rsid w:val="00B30AFD"/>
    <w:rsid w:val="00B32EDA"/>
    <w:rsid w:val="00B32FA8"/>
    <w:rsid w:val="00B342BE"/>
    <w:rsid w:val="00B36C4A"/>
    <w:rsid w:val="00B3765D"/>
    <w:rsid w:val="00B40933"/>
    <w:rsid w:val="00B40B77"/>
    <w:rsid w:val="00B40BA9"/>
    <w:rsid w:val="00B44889"/>
    <w:rsid w:val="00B51EA1"/>
    <w:rsid w:val="00B51FCB"/>
    <w:rsid w:val="00B539DE"/>
    <w:rsid w:val="00B53A50"/>
    <w:rsid w:val="00B55BC9"/>
    <w:rsid w:val="00B566F6"/>
    <w:rsid w:val="00B57CA6"/>
    <w:rsid w:val="00B60198"/>
    <w:rsid w:val="00B61296"/>
    <w:rsid w:val="00B61A36"/>
    <w:rsid w:val="00B63522"/>
    <w:rsid w:val="00B6388C"/>
    <w:rsid w:val="00B63B8B"/>
    <w:rsid w:val="00B6597E"/>
    <w:rsid w:val="00B716BE"/>
    <w:rsid w:val="00B737B5"/>
    <w:rsid w:val="00B7439C"/>
    <w:rsid w:val="00B74856"/>
    <w:rsid w:val="00B7564A"/>
    <w:rsid w:val="00B75F94"/>
    <w:rsid w:val="00B80587"/>
    <w:rsid w:val="00B80A90"/>
    <w:rsid w:val="00B82305"/>
    <w:rsid w:val="00B82AD4"/>
    <w:rsid w:val="00B850A7"/>
    <w:rsid w:val="00B85997"/>
    <w:rsid w:val="00B9067E"/>
    <w:rsid w:val="00B90DE5"/>
    <w:rsid w:val="00B91574"/>
    <w:rsid w:val="00B91E31"/>
    <w:rsid w:val="00B92C45"/>
    <w:rsid w:val="00B95994"/>
    <w:rsid w:val="00B9624B"/>
    <w:rsid w:val="00B96A2C"/>
    <w:rsid w:val="00B96E6B"/>
    <w:rsid w:val="00B97199"/>
    <w:rsid w:val="00BA0822"/>
    <w:rsid w:val="00BA0BA3"/>
    <w:rsid w:val="00BA0BB9"/>
    <w:rsid w:val="00BA27C7"/>
    <w:rsid w:val="00BA2950"/>
    <w:rsid w:val="00BA4DA7"/>
    <w:rsid w:val="00BA6087"/>
    <w:rsid w:val="00BA6B58"/>
    <w:rsid w:val="00BA6D02"/>
    <w:rsid w:val="00BA72B5"/>
    <w:rsid w:val="00BB1F63"/>
    <w:rsid w:val="00BB281F"/>
    <w:rsid w:val="00BB2B98"/>
    <w:rsid w:val="00BB5BDA"/>
    <w:rsid w:val="00BB5EBB"/>
    <w:rsid w:val="00BC1B29"/>
    <w:rsid w:val="00BC1EF1"/>
    <w:rsid w:val="00BC210C"/>
    <w:rsid w:val="00BC2D22"/>
    <w:rsid w:val="00BD03F1"/>
    <w:rsid w:val="00BD151B"/>
    <w:rsid w:val="00BD189F"/>
    <w:rsid w:val="00BD1B3F"/>
    <w:rsid w:val="00BD261B"/>
    <w:rsid w:val="00BD2952"/>
    <w:rsid w:val="00BD2BD5"/>
    <w:rsid w:val="00BD42C6"/>
    <w:rsid w:val="00BD5B00"/>
    <w:rsid w:val="00BD5B29"/>
    <w:rsid w:val="00BD6602"/>
    <w:rsid w:val="00BD7EA6"/>
    <w:rsid w:val="00BE0093"/>
    <w:rsid w:val="00BE162F"/>
    <w:rsid w:val="00BE310E"/>
    <w:rsid w:val="00BE41B3"/>
    <w:rsid w:val="00BE44EE"/>
    <w:rsid w:val="00BE4A4A"/>
    <w:rsid w:val="00BE5829"/>
    <w:rsid w:val="00BE7E4F"/>
    <w:rsid w:val="00BF2876"/>
    <w:rsid w:val="00BF476E"/>
    <w:rsid w:val="00BF5532"/>
    <w:rsid w:val="00BF5959"/>
    <w:rsid w:val="00BF630D"/>
    <w:rsid w:val="00BF64BE"/>
    <w:rsid w:val="00BF7C00"/>
    <w:rsid w:val="00C01305"/>
    <w:rsid w:val="00C01D41"/>
    <w:rsid w:val="00C031D4"/>
    <w:rsid w:val="00C04A6E"/>
    <w:rsid w:val="00C06521"/>
    <w:rsid w:val="00C070BA"/>
    <w:rsid w:val="00C07F83"/>
    <w:rsid w:val="00C11028"/>
    <w:rsid w:val="00C110FC"/>
    <w:rsid w:val="00C11722"/>
    <w:rsid w:val="00C13885"/>
    <w:rsid w:val="00C16123"/>
    <w:rsid w:val="00C172B0"/>
    <w:rsid w:val="00C210EE"/>
    <w:rsid w:val="00C221AC"/>
    <w:rsid w:val="00C2311C"/>
    <w:rsid w:val="00C252E1"/>
    <w:rsid w:val="00C25E26"/>
    <w:rsid w:val="00C263DC"/>
    <w:rsid w:val="00C2667A"/>
    <w:rsid w:val="00C2699E"/>
    <w:rsid w:val="00C26BD3"/>
    <w:rsid w:val="00C275DA"/>
    <w:rsid w:val="00C30735"/>
    <w:rsid w:val="00C307E2"/>
    <w:rsid w:val="00C3219B"/>
    <w:rsid w:val="00C356D8"/>
    <w:rsid w:val="00C365A6"/>
    <w:rsid w:val="00C36824"/>
    <w:rsid w:val="00C37353"/>
    <w:rsid w:val="00C37CD6"/>
    <w:rsid w:val="00C4010C"/>
    <w:rsid w:val="00C41073"/>
    <w:rsid w:val="00C41869"/>
    <w:rsid w:val="00C41A67"/>
    <w:rsid w:val="00C420D1"/>
    <w:rsid w:val="00C42ABD"/>
    <w:rsid w:val="00C42CF2"/>
    <w:rsid w:val="00C4470E"/>
    <w:rsid w:val="00C45684"/>
    <w:rsid w:val="00C479B0"/>
    <w:rsid w:val="00C500E2"/>
    <w:rsid w:val="00C51073"/>
    <w:rsid w:val="00C52F9F"/>
    <w:rsid w:val="00C53EBB"/>
    <w:rsid w:val="00C568F4"/>
    <w:rsid w:val="00C575B7"/>
    <w:rsid w:val="00C601A8"/>
    <w:rsid w:val="00C61D12"/>
    <w:rsid w:val="00C63CC4"/>
    <w:rsid w:val="00C656BE"/>
    <w:rsid w:val="00C65973"/>
    <w:rsid w:val="00C718CE"/>
    <w:rsid w:val="00C71CE1"/>
    <w:rsid w:val="00C73BC6"/>
    <w:rsid w:val="00C755CF"/>
    <w:rsid w:val="00C756D3"/>
    <w:rsid w:val="00C758C0"/>
    <w:rsid w:val="00C76538"/>
    <w:rsid w:val="00C80775"/>
    <w:rsid w:val="00C820E4"/>
    <w:rsid w:val="00C8245D"/>
    <w:rsid w:val="00C824E3"/>
    <w:rsid w:val="00C82AE1"/>
    <w:rsid w:val="00C8347C"/>
    <w:rsid w:val="00C840A7"/>
    <w:rsid w:val="00C84171"/>
    <w:rsid w:val="00C85FC5"/>
    <w:rsid w:val="00C86386"/>
    <w:rsid w:val="00C87814"/>
    <w:rsid w:val="00C9095F"/>
    <w:rsid w:val="00C91682"/>
    <w:rsid w:val="00C94E34"/>
    <w:rsid w:val="00C952AF"/>
    <w:rsid w:val="00C95CB8"/>
    <w:rsid w:val="00C95CE6"/>
    <w:rsid w:val="00C976B1"/>
    <w:rsid w:val="00CA1B2F"/>
    <w:rsid w:val="00CA1ECA"/>
    <w:rsid w:val="00CA2049"/>
    <w:rsid w:val="00CA3182"/>
    <w:rsid w:val="00CA72B4"/>
    <w:rsid w:val="00CB0BD0"/>
    <w:rsid w:val="00CB1B2A"/>
    <w:rsid w:val="00CB2CF1"/>
    <w:rsid w:val="00CB32BA"/>
    <w:rsid w:val="00CB5180"/>
    <w:rsid w:val="00CB6069"/>
    <w:rsid w:val="00CC1129"/>
    <w:rsid w:val="00CC314E"/>
    <w:rsid w:val="00CC38EF"/>
    <w:rsid w:val="00CC5844"/>
    <w:rsid w:val="00CC5B81"/>
    <w:rsid w:val="00CC5ECC"/>
    <w:rsid w:val="00CC761F"/>
    <w:rsid w:val="00CD1D22"/>
    <w:rsid w:val="00CD26F1"/>
    <w:rsid w:val="00CD38CC"/>
    <w:rsid w:val="00CD3923"/>
    <w:rsid w:val="00CE0D46"/>
    <w:rsid w:val="00CE5952"/>
    <w:rsid w:val="00CF0420"/>
    <w:rsid w:val="00CF075E"/>
    <w:rsid w:val="00CF0FA8"/>
    <w:rsid w:val="00CF1833"/>
    <w:rsid w:val="00CF267E"/>
    <w:rsid w:val="00CF2D4A"/>
    <w:rsid w:val="00CF2E16"/>
    <w:rsid w:val="00CF3868"/>
    <w:rsid w:val="00CF3B55"/>
    <w:rsid w:val="00CF3E12"/>
    <w:rsid w:val="00CF6F96"/>
    <w:rsid w:val="00CF708E"/>
    <w:rsid w:val="00D01ED5"/>
    <w:rsid w:val="00D0356F"/>
    <w:rsid w:val="00D045D8"/>
    <w:rsid w:val="00D05353"/>
    <w:rsid w:val="00D06846"/>
    <w:rsid w:val="00D10CB6"/>
    <w:rsid w:val="00D10D2C"/>
    <w:rsid w:val="00D13A26"/>
    <w:rsid w:val="00D14C17"/>
    <w:rsid w:val="00D14D31"/>
    <w:rsid w:val="00D15891"/>
    <w:rsid w:val="00D15D36"/>
    <w:rsid w:val="00D226CF"/>
    <w:rsid w:val="00D22825"/>
    <w:rsid w:val="00D22F94"/>
    <w:rsid w:val="00D24766"/>
    <w:rsid w:val="00D26452"/>
    <w:rsid w:val="00D3101D"/>
    <w:rsid w:val="00D3129D"/>
    <w:rsid w:val="00D335F6"/>
    <w:rsid w:val="00D33DA9"/>
    <w:rsid w:val="00D3460A"/>
    <w:rsid w:val="00D368C5"/>
    <w:rsid w:val="00D41706"/>
    <w:rsid w:val="00D426EC"/>
    <w:rsid w:val="00D42AD6"/>
    <w:rsid w:val="00D43EEC"/>
    <w:rsid w:val="00D456B1"/>
    <w:rsid w:val="00D46BAD"/>
    <w:rsid w:val="00D47394"/>
    <w:rsid w:val="00D47D78"/>
    <w:rsid w:val="00D50444"/>
    <w:rsid w:val="00D51E29"/>
    <w:rsid w:val="00D520F0"/>
    <w:rsid w:val="00D535F1"/>
    <w:rsid w:val="00D54A4F"/>
    <w:rsid w:val="00D54EA3"/>
    <w:rsid w:val="00D57C0A"/>
    <w:rsid w:val="00D57D99"/>
    <w:rsid w:val="00D641EB"/>
    <w:rsid w:val="00D66692"/>
    <w:rsid w:val="00D668AB"/>
    <w:rsid w:val="00D66AB3"/>
    <w:rsid w:val="00D66FD6"/>
    <w:rsid w:val="00D70122"/>
    <w:rsid w:val="00D72292"/>
    <w:rsid w:val="00D7418A"/>
    <w:rsid w:val="00D74866"/>
    <w:rsid w:val="00D75B41"/>
    <w:rsid w:val="00D7626A"/>
    <w:rsid w:val="00D767E1"/>
    <w:rsid w:val="00D804BA"/>
    <w:rsid w:val="00D8139F"/>
    <w:rsid w:val="00D819A5"/>
    <w:rsid w:val="00D81F78"/>
    <w:rsid w:val="00D82B33"/>
    <w:rsid w:val="00D82D0B"/>
    <w:rsid w:val="00D83A76"/>
    <w:rsid w:val="00D847FB"/>
    <w:rsid w:val="00D857F5"/>
    <w:rsid w:val="00D87C3E"/>
    <w:rsid w:val="00D91790"/>
    <w:rsid w:val="00D91CF5"/>
    <w:rsid w:val="00D92CC2"/>
    <w:rsid w:val="00D9337E"/>
    <w:rsid w:val="00D936C2"/>
    <w:rsid w:val="00D94568"/>
    <w:rsid w:val="00D9613A"/>
    <w:rsid w:val="00D96BDF"/>
    <w:rsid w:val="00D96F2A"/>
    <w:rsid w:val="00DA16A5"/>
    <w:rsid w:val="00DA231A"/>
    <w:rsid w:val="00DA32FA"/>
    <w:rsid w:val="00DA3887"/>
    <w:rsid w:val="00DA48A5"/>
    <w:rsid w:val="00DA502D"/>
    <w:rsid w:val="00DA57F9"/>
    <w:rsid w:val="00DA7134"/>
    <w:rsid w:val="00DB19EC"/>
    <w:rsid w:val="00DB449B"/>
    <w:rsid w:val="00DB723D"/>
    <w:rsid w:val="00DC0A07"/>
    <w:rsid w:val="00DC0F17"/>
    <w:rsid w:val="00DC199E"/>
    <w:rsid w:val="00DC32F9"/>
    <w:rsid w:val="00DC46E3"/>
    <w:rsid w:val="00DC7120"/>
    <w:rsid w:val="00DC71D8"/>
    <w:rsid w:val="00DC7999"/>
    <w:rsid w:val="00DC7F49"/>
    <w:rsid w:val="00DD055F"/>
    <w:rsid w:val="00DD3061"/>
    <w:rsid w:val="00DD38E6"/>
    <w:rsid w:val="00DD43AE"/>
    <w:rsid w:val="00DD5313"/>
    <w:rsid w:val="00DE017F"/>
    <w:rsid w:val="00DE40B7"/>
    <w:rsid w:val="00DE5E3F"/>
    <w:rsid w:val="00DF12D5"/>
    <w:rsid w:val="00DF13FB"/>
    <w:rsid w:val="00DF30A0"/>
    <w:rsid w:val="00DF4A59"/>
    <w:rsid w:val="00DF532E"/>
    <w:rsid w:val="00DF55E6"/>
    <w:rsid w:val="00E03714"/>
    <w:rsid w:val="00E04A26"/>
    <w:rsid w:val="00E10449"/>
    <w:rsid w:val="00E12ADA"/>
    <w:rsid w:val="00E130E2"/>
    <w:rsid w:val="00E13398"/>
    <w:rsid w:val="00E1594E"/>
    <w:rsid w:val="00E2346A"/>
    <w:rsid w:val="00E252A7"/>
    <w:rsid w:val="00E26F0B"/>
    <w:rsid w:val="00E27DF7"/>
    <w:rsid w:val="00E303EE"/>
    <w:rsid w:val="00E30AFB"/>
    <w:rsid w:val="00E31604"/>
    <w:rsid w:val="00E32D53"/>
    <w:rsid w:val="00E33018"/>
    <w:rsid w:val="00E331BA"/>
    <w:rsid w:val="00E33FE6"/>
    <w:rsid w:val="00E3675C"/>
    <w:rsid w:val="00E37D7E"/>
    <w:rsid w:val="00E43368"/>
    <w:rsid w:val="00E446D9"/>
    <w:rsid w:val="00E4475D"/>
    <w:rsid w:val="00E45D83"/>
    <w:rsid w:val="00E463BE"/>
    <w:rsid w:val="00E46DDA"/>
    <w:rsid w:val="00E502F5"/>
    <w:rsid w:val="00E5194E"/>
    <w:rsid w:val="00E5236A"/>
    <w:rsid w:val="00E52895"/>
    <w:rsid w:val="00E5297D"/>
    <w:rsid w:val="00E53632"/>
    <w:rsid w:val="00E54F23"/>
    <w:rsid w:val="00E556AF"/>
    <w:rsid w:val="00E561B3"/>
    <w:rsid w:val="00E5628E"/>
    <w:rsid w:val="00E56491"/>
    <w:rsid w:val="00E612A0"/>
    <w:rsid w:val="00E61714"/>
    <w:rsid w:val="00E61F24"/>
    <w:rsid w:val="00E620EF"/>
    <w:rsid w:val="00E6288F"/>
    <w:rsid w:val="00E62896"/>
    <w:rsid w:val="00E646BD"/>
    <w:rsid w:val="00E64F0C"/>
    <w:rsid w:val="00E65C49"/>
    <w:rsid w:val="00E672F4"/>
    <w:rsid w:val="00E67DDC"/>
    <w:rsid w:val="00E67FEB"/>
    <w:rsid w:val="00E71C05"/>
    <w:rsid w:val="00E741F3"/>
    <w:rsid w:val="00E75903"/>
    <w:rsid w:val="00E76BCB"/>
    <w:rsid w:val="00E778E3"/>
    <w:rsid w:val="00E8035B"/>
    <w:rsid w:val="00E83A29"/>
    <w:rsid w:val="00E8422A"/>
    <w:rsid w:val="00E8451D"/>
    <w:rsid w:val="00E847C0"/>
    <w:rsid w:val="00E84FE9"/>
    <w:rsid w:val="00E85C4D"/>
    <w:rsid w:val="00E85C89"/>
    <w:rsid w:val="00E8637C"/>
    <w:rsid w:val="00E86AFF"/>
    <w:rsid w:val="00E87392"/>
    <w:rsid w:val="00E905BB"/>
    <w:rsid w:val="00E91AA1"/>
    <w:rsid w:val="00E927AC"/>
    <w:rsid w:val="00E933BC"/>
    <w:rsid w:val="00E93A61"/>
    <w:rsid w:val="00E950DA"/>
    <w:rsid w:val="00E953DF"/>
    <w:rsid w:val="00E96CA3"/>
    <w:rsid w:val="00E96D09"/>
    <w:rsid w:val="00E97C02"/>
    <w:rsid w:val="00EA0834"/>
    <w:rsid w:val="00EA1677"/>
    <w:rsid w:val="00EA306D"/>
    <w:rsid w:val="00EA550B"/>
    <w:rsid w:val="00EA590F"/>
    <w:rsid w:val="00EA77D2"/>
    <w:rsid w:val="00EA7893"/>
    <w:rsid w:val="00EB0494"/>
    <w:rsid w:val="00EB13C0"/>
    <w:rsid w:val="00EB1579"/>
    <w:rsid w:val="00EB21F0"/>
    <w:rsid w:val="00EB2F42"/>
    <w:rsid w:val="00EB4AAE"/>
    <w:rsid w:val="00EB56AE"/>
    <w:rsid w:val="00EB5BE1"/>
    <w:rsid w:val="00EB6A1D"/>
    <w:rsid w:val="00EB6B18"/>
    <w:rsid w:val="00EB75B8"/>
    <w:rsid w:val="00EC161E"/>
    <w:rsid w:val="00EC1A92"/>
    <w:rsid w:val="00EC1D48"/>
    <w:rsid w:val="00EC2B07"/>
    <w:rsid w:val="00EC3F1B"/>
    <w:rsid w:val="00EC4E90"/>
    <w:rsid w:val="00EC4FEA"/>
    <w:rsid w:val="00EC6D77"/>
    <w:rsid w:val="00EC7587"/>
    <w:rsid w:val="00ED00F1"/>
    <w:rsid w:val="00ED0FA6"/>
    <w:rsid w:val="00ED1E40"/>
    <w:rsid w:val="00ED2A08"/>
    <w:rsid w:val="00ED374A"/>
    <w:rsid w:val="00ED3C7B"/>
    <w:rsid w:val="00ED3EFE"/>
    <w:rsid w:val="00ED4076"/>
    <w:rsid w:val="00ED6933"/>
    <w:rsid w:val="00ED7EAC"/>
    <w:rsid w:val="00EE147F"/>
    <w:rsid w:val="00EE2443"/>
    <w:rsid w:val="00EE481D"/>
    <w:rsid w:val="00EE5036"/>
    <w:rsid w:val="00EE58B7"/>
    <w:rsid w:val="00EE5DE7"/>
    <w:rsid w:val="00EE6102"/>
    <w:rsid w:val="00EE7EAB"/>
    <w:rsid w:val="00EF1EA0"/>
    <w:rsid w:val="00EF515D"/>
    <w:rsid w:val="00EF58BD"/>
    <w:rsid w:val="00EF63A5"/>
    <w:rsid w:val="00EF6A9A"/>
    <w:rsid w:val="00EF7E33"/>
    <w:rsid w:val="00F00208"/>
    <w:rsid w:val="00F00A6E"/>
    <w:rsid w:val="00F02AA5"/>
    <w:rsid w:val="00F0395E"/>
    <w:rsid w:val="00F03F5E"/>
    <w:rsid w:val="00F043AE"/>
    <w:rsid w:val="00F05045"/>
    <w:rsid w:val="00F052E6"/>
    <w:rsid w:val="00F05909"/>
    <w:rsid w:val="00F05DC9"/>
    <w:rsid w:val="00F05EBC"/>
    <w:rsid w:val="00F0621D"/>
    <w:rsid w:val="00F1008D"/>
    <w:rsid w:val="00F11BC9"/>
    <w:rsid w:val="00F13BA0"/>
    <w:rsid w:val="00F13E1D"/>
    <w:rsid w:val="00F14297"/>
    <w:rsid w:val="00F15371"/>
    <w:rsid w:val="00F155B9"/>
    <w:rsid w:val="00F15771"/>
    <w:rsid w:val="00F17681"/>
    <w:rsid w:val="00F23AAE"/>
    <w:rsid w:val="00F24B62"/>
    <w:rsid w:val="00F26212"/>
    <w:rsid w:val="00F26322"/>
    <w:rsid w:val="00F26CD1"/>
    <w:rsid w:val="00F270C8"/>
    <w:rsid w:val="00F3049A"/>
    <w:rsid w:val="00F31093"/>
    <w:rsid w:val="00F31A17"/>
    <w:rsid w:val="00F32528"/>
    <w:rsid w:val="00F3253F"/>
    <w:rsid w:val="00F33DE7"/>
    <w:rsid w:val="00F340C0"/>
    <w:rsid w:val="00F342A7"/>
    <w:rsid w:val="00F34380"/>
    <w:rsid w:val="00F348AB"/>
    <w:rsid w:val="00F354A2"/>
    <w:rsid w:val="00F35599"/>
    <w:rsid w:val="00F35A32"/>
    <w:rsid w:val="00F36C43"/>
    <w:rsid w:val="00F37B18"/>
    <w:rsid w:val="00F40A20"/>
    <w:rsid w:val="00F4104B"/>
    <w:rsid w:val="00F410DA"/>
    <w:rsid w:val="00F41654"/>
    <w:rsid w:val="00F41943"/>
    <w:rsid w:val="00F425CD"/>
    <w:rsid w:val="00F42DB3"/>
    <w:rsid w:val="00F43584"/>
    <w:rsid w:val="00F45E4D"/>
    <w:rsid w:val="00F4773D"/>
    <w:rsid w:val="00F5293F"/>
    <w:rsid w:val="00F5330A"/>
    <w:rsid w:val="00F55418"/>
    <w:rsid w:val="00F55610"/>
    <w:rsid w:val="00F57527"/>
    <w:rsid w:val="00F57C6C"/>
    <w:rsid w:val="00F61602"/>
    <w:rsid w:val="00F63AC2"/>
    <w:rsid w:val="00F6542C"/>
    <w:rsid w:val="00F66641"/>
    <w:rsid w:val="00F67937"/>
    <w:rsid w:val="00F67D41"/>
    <w:rsid w:val="00F703EA"/>
    <w:rsid w:val="00F712E2"/>
    <w:rsid w:val="00F72C6B"/>
    <w:rsid w:val="00F72F2B"/>
    <w:rsid w:val="00F74208"/>
    <w:rsid w:val="00F76CF3"/>
    <w:rsid w:val="00F76D7A"/>
    <w:rsid w:val="00F803AE"/>
    <w:rsid w:val="00F80FAD"/>
    <w:rsid w:val="00F81C51"/>
    <w:rsid w:val="00F81E83"/>
    <w:rsid w:val="00F83907"/>
    <w:rsid w:val="00F84C08"/>
    <w:rsid w:val="00F854BF"/>
    <w:rsid w:val="00F857FD"/>
    <w:rsid w:val="00F860ED"/>
    <w:rsid w:val="00F90BD2"/>
    <w:rsid w:val="00F91AE9"/>
    <w:rsid w:val="00F92112"/>
    <w:rsid w:val="00F92C43"/>
    <w:rsid w:val="00F94B9E"/>
    <w:rsid w:val="00F956AD"/>
    <w:rsid w:val="00F956D3"/>
    <w:rsid w:val="00F95FBE"/>
    <w:rsid w:val="00F960E0"/>
    <w:rsid w:val="00F9659B"/>
    <w:rsid w:val="00F96EBF"/>
    <w:rsid w:val="00F96F4B"/>
    <w:rsid w:val="00F97E31"/>
    <w:rsid w:val="00FA00C2"/>
    <w:rsid w:val="00FA0F26"/>
    <w:rsid w:val="00FA3EB3"/>
    <w:rsid w:val="00FA3F31"/>
    <w:rsid w:val="00FA41DF"/>
    <w:rsid w:val="00FA5DC8"/>
    <w:rsid w:val="00FA75BB"/>
    <w:rsid w:val="00FA7E60"/>
    <w:rsid w:val="00FB0CDE"/>
    <w:rsid w:val="00FB11DF"/>
    <w:rsid w:val="00FB1B6D"/>
    <w:rsid w:val="00FB2D76"/>
    <w:rsid w:val="00FB31A4"/>
    <w:rsid w:val="00FB466B"/>
    <w:rsid w:val="00FB577A"/>
    <w:rsid w:val="00FB75D0"/>
    <w:rsid w:val="00FB7B74"/>
    <w:rsid w:val="00FC3EF7"/>
    <w:rsid w:val="00FC6DC0"/>
    <w:rsid w:val="00FC71D0"/>
    <w:rsid w:val="00FC761C"/>
    <w:rsid w:val="00FD0AC9"/>
    <w:rsid w:val="00FD0D18"/>
    <w:rsid w:val="00FD15E5"/>
    <w:rsid w:val="00FD1E51"/>
    <w:rsid w:val="00FD63B0"/>
    <w:rsid w:val="00FD6C2F"/>
    <w:rsid w:val="00FE0C97"/>
    <w:rsid w:val="00FE2B77"/>
    <w:rsid w:val="00FE30F0"/>
    <w:rsid w:val="00FE3400"/>
    <w:rsid w:val="00FE3F93"/>
    <w:rsid w:val="00FE447E"/>
    <w:rsid w:val="00FE460F"/>
    <w:rsid w:val="00FE5172"/>
    <w:rsid w:val="00FE54AC"/>
    <w:rsid w:val="00FE5FCC"/>
    <w:rsid w:val="00FE6AD0"/>
    <w:rsid w:val="00FF207D"/>
    <w:rsid w:val="00FF726D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87E3FB3"/>
  <w15:docId w15:val="{2AA7AB8D-74AB-45E9-9CB6-4C15C194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7D19"/>
    <w:pPr>
      <w:spacing w:before="120" w:after="120"/>
      <w:jc w:val="both"/>
    </w:pPr>
    <w:rPr>
      <w:sz w:val="22"/>
      <w:szCs w:val="24"/>
    </w:rPr>
  </w:style>
  <w:style w:type="paragraph" w:styleId="Heading1">
    <w:name w:val="heading 1"/>
    <w:aliases w:val="Heading 1 Char1,Heading 1 Char Char"/>
    <w:basedOn w:val="Heading"/>
    <w:next w:val="BodyText"/>
    <w:link w:val="Heading1Char"/>
    <w:qFormat/>
    <w:rsid w:val="00583FA6"/>
    <w:pPr>
      <w:keepNext/>
      <w:numPr>
        <w:numId w:val="1"/>
      </w:numPr>
      <w:outlineLvl w:val="0"/>
    </w:pPr>
    <w:rPr>
      <w:rFonts w:cs="Arial"/>
      <w:bCs/>
      <w:color w:val="943634" w:themeColor="accent2" w:themeShade="BF"/>
      <w:kern w:val="32"/>
      <w:szCs w:val="32"/>
    </w:rPr>
  </w:style>
  <w:style w:type="paragraph" w:styleId="Heading2">
    <w:name w:val="heading 2"/>
    <w:basedOn w:val="Heading"/>
    <w:next w:val="BodyText"/>
    <w:link w:val="Heading2Char"/>
    <w:qFormat/>
    <w:rsid w:val="00583FA6"/>
    <w:pPr>
      <w:keepNext/>
      <w:pageBreakBefore w:val="0"/>
      <w:numPr>
        <w:ilvl w:val="1"/>
        <w:numId w:val="1"/>
      </w:numPr>
      <w:spacing w:before="240" w:after="240"/>
      <w:outlineLvl w:val="1"/>
    </w:pPr>
    <w:rPr>
      <w:rFonts w:cs="Arial"/>
      <w:bCs/>
      <w:iCs/>
      <w:color w:val="943634" w:themeColor="accent2" w:themeShade="BF"/>
      <w:sz w:val="36"/>
      <w:szCs w:val="28"/>
    </w:rPr>
  </w:style>
  <w:style w:type="paragraph" w:styleId="Heading3">
    <w:name w:val="heading 3"/>
    <w:aliases w:val="Heading 3 Char,Heading 3 Char1 Char1 Char,Heading 3 Char Char Char Char,Heading 3 Char1 Char Char Char,Heading 3 Char Char1 Char Char Char,Heading 3 Char Char1"/>
    <w:basedOn w:val="Heading"/>
    <w:next w:val="BodyText"/>
    <w:qFormat/>
    <w:rsid w:val="00583FA6"/>
    <w:pPr>
      <w:keepNext/>
      <w:pageBreakBefore w:val="0"/>
      <w:numPr>
        <w:ilvl w:val="2"/>
        <w:numId w:val="1"/>
      </w:numPr>
      <w:spacing w:before="240" w:after="60"/>
      <w:outlineLvl w:val="2"/>
    </w:pPr>
    <w:rPr>
      <w:rFonts w:cs="Arial"/>
      <w:bCs/>
      <w:color w:val="943634" w:themeColor="accent2" w:themeShade="BF"/>
      <w:sz w:val="32"/>
      <w:szCs w:val="26"/>
    </w:rPr>
  </w:style>
  <w:style w:type="paragraph" w:styleId="Heading4">
    <w:name w:val="heading 4"/>
    <w:aliases w:val="Überschrift 4 Char, Char Char"/>
    <w:basedOn w:val="Heading"/>
    <w:next w:val="BodyText"/>
    <w:qFormat/>
    <w:rsid w:val="00AB46A5"/>
    <w:pPr>
      <w:keepNext/>
      <w:pageBreakBefore w:val="0"/>
      <w:numPr>
        <w:ilvl w:val="3"/>
        <w:numId w:val="1"/>
      </w:numPr>
      <w:tabs>
        <w:tab w:val="clear" w:pos="864"/>
        <w:tab w:val="num" w:pos="1134"/>
      </w:tabs>
      <w:spacing w:before="240" w:after="60"/>
      <w:outlineLvl w:val="3"/>
    </w:pPr>
    <w:rPr>
      <w:bCs/>
      <w:sz w:val="28"/>
      <w:szCs w:val="28"/>
    </w:rPr>
  </w:style>
  <w:style w:type="paragraph" w:styleId="Heading5">
    <w:name w:val="heading 5"/>
    <w:basedOn w:val="Heading"/>
    <w:next w:val="BodyText"/>
    <w:qFormat/>
    <w:rsid w:val="00AB46A5"/>
    <w:pPr>
      <w:pageBreakBefore w:val="0"/>
      <w:numPr>
        <w:ilvl w:val="4"/>
        <w:numId w:val="1"/>
      </w:numPr>
      <w:spacing w:before="240" w:after="60"/>
      <w:outlineLvl w:val="4"/>
    </w:pPr>
    <w:rPr>
      <w:b w:val="0"/>
      <w:bCs/>
      <w:i/>
      <w:iCs/>
      <w:sz w:val="24"/>
      <w:szCs w:val="26"/>
    </w:rPr>
  </w:style>
  <w:style w:type="paragraph" w:styleId="Heading6">
    <w:name w:val="heading 6"/>
    <w:basedOn w:val="Normal"/>
    <w:next w:val="BodyText"/>
    <w:qFormat/>
    <w:rsid w:val="00AB46A5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BodyText"/>
    <w:qFormat/>
    <w:rsid w:val="00AB46A5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BodyText"/>
    <w:qFormat/>
    <w:rsid w:val="00AB46A5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BodyText"/>
    <w:qFormat/>
    <w:rsid w:val="00AB46A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97E31"/>
    <w:pPr>
      <w:tabs>
        <w:tab w:val="center" w:pos="4320"/>
        <w:tab w:val="right" w:pos="8640"/>
      </w:tabs>
    </w:pPr>
    <w:rPr>
      <w:rFonts w:ascii="Arial Narrow" w:hAnsi="Arial Narrow"/>
      <w:sz w:val="16"/>
    </w:rPr>
  </w:style>
  <w:style w:type="paragraph" w:customStyle="1" w:styleId="metadata">
    <w:name w:val="__metadata"/>
    <w:basedOn w:val="Normal"/>
    <w:rsid w:val="00AB46A5"/>
    <w:pPr>
      <w:jc w:val="right"/>
    </w:pPr>
    <w:rPr>
      <w:rFonts w:ascii="Arial" w:hAnsi="Arial"/>
      <w:caps/>
      <w:sz w:val="16"/>
    </w:rPr>
  </w:style>
  <w:style w:type="paragraph" w:styleId="Title">
    <w:name w:val="Title"/>
    <w:basedOn w:val="Normal"/>
    <w:qFormat/>
    <w:rsid w:val="00C840A7"/>
    <w:pPr>
      <w:spacing w:before="3000" w:after="600"/>
      <w:jc w:val="right"/>
      <w:outlineLvl w:val="0"/>
    </w:pPr>
    <w:rPr>
      <w:rFonts w:ascii="Arial" w:hAnsi="Arial" w:cs="Arial"/>
      <w:b/>
      <w:bCs/>
      <w:kern w:val="28"/>
      <w:sz w:val="52"/>
      <w:szCs w:val="32"/>
    </w:rPr>
  </w:style>
  <w:style w:type="paragraph" w:customStyle="1" w:styleId="TableHeading">
    <w:name w:val="Table Heading"/>
    <w:basedOn w:val="Normal"/>
    <w:rsid w:val="00AB46A5"/>
    <w:rPr>
      <w:rFonts w:ascii="Arial" w:hAnsi="Arial"/>
      <w:b/>
      <w:caps/>
      <w:sz w:val="16"/>
    </w:rPr>
  </w:style>
  <w:style w:type="paragraph" w:customStyle="1" w:styleId="TableCell">
    <w:name w:val="Table Cell"/>
    <w:basedOn w:val="Normal"/>
    <w:rsid w:val="00AB46A5"/>
    <w:pPr>
      <w:spacing w:before="60" w:after="60"/>
    </w:pPr>
    <w:rPr>
      <w:rFonts w:ascii="Arial" w:hAnsi="Arial"/>
      <w:sz w:val="20"/>
    </w:rPr>
  </w:style>
  <w:style w:type="paragraph" w:customStyle="1" w:styleId="copyright">
    <w:name w:val="__copyright"/>
    <w:basedOn w:val="Normal"/>
    <w:rsid w:val="00AB46A5"/>
    <w:pPr>
      <w:jc w:val="center"/>
    </w:pPr>
    <w:rPr>
      <w:rFonts w:ascii="Arial Narrow" w:hAnsi="Arial Narrow"/>
      <w:caps/>
      <w:sz w:val="16"/>
    </w:rPr>
  </w:style>
  <w:style w:type="paragraph" w:styleId="Footer">
    <w:name w:val="footer"/>
    <w:basedOn w:val="Normal"/>
    <w:rsid w:val="00F35599"/>
    <w:pPr>
      <w:pBdr>
        <w:top w:val="single" w:sz="6" w:space="1" w:color="auto"/>
      </w:pBdr>
      <w:tabs>
        <w:tab w:val="center" w:pos="4320"/>
        <w:tab w:val="right" w:pos="8640"/>
      </w:tabs>
    </w:pPr>
    <w:rPr>
      <w:rFonts w:ascii="Arial Narrow" w:hAnsi="Arial Narrow"/>
      <w:sz w:val="16"/>
    </w:rPr>
  </w:style>
  <w:style w:type="character" w:styleId="PageNumber">
    <w:name w:val="page number"/>
    <w:basedOn w:val="DefaultParagraphFont"/>
    <w:rsid w:val="00AB46A5"/>
  </w:style>
  <w:style w:type="paragraph" w:styleId="TOAHeading">
    <w:name w:val="toa heading"/>
    <w:basedOn w:val="Normal"/>
    <w:next w:val="Normal"/>
    <w:semiHidden/>
    <w:rsid w:val="00AB46A5"/>
    <w:rPr>
      <w:rFonts w:ascii="Arial" w:hAnsi="Arial" w:cs="Arial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rsid w:val="00BA27C7"/>
    <w:pPr>
      <w:tabs>
        <w:tab w:val="right" w:leader="dot" w:pos="8499"/>
      </w:tabs>
    </w:pPr>
    <w:rPr>
      <w:b/>
      <w:bCs/>
      <w:i/>
      <w:iCs/>
      <w:sz w:val="24"/>
      <w:szCs w:val="28"/>
    </w:rPr>
  </w:style>
  <w:style w:type="paragraph" w:customStyle="1" w:styleId="Heading">
    <w:name w:val="Heading"/>
    <w:basedOn w:val="Normal"/>
    <w:next w:val="BodyText"/>
    <w:rsid w:val="00DE017F"/>
    <w:pPr>
      <w:pageBreakBefore/>
      <w:spacing w:before="360" w:after="360"/>
    </w:pPr>
    <w:rPr>
      <w:rFonts w:ascii="Arial" w:hAnsi="Arial"/>
      <w:b/>
      <w:sz w:val="40"/>
    </w:rPr>
  </w:style>
  <w:style w:type="paragraph" w:styleId="TOC2">
    <w:name w:val="toc 2"/>
    <w:basedOn w:val="Normal"/>
    <w:next w:val="Normal"/>
    <w:autoRedefine/>
    <w:uiPriority w:val="39"/>
    <w:rsid w:val="00AB46A5"/>
    <w:pPr>
      <w:ind w:left="220"/>
    </w:pPr>
    <w:rPr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rsid w:val="00AB46A5"/>
    <w:pPr>
      <w:ind w:left="44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AB46A5"/>
    <w:pPr>
      <w:ind w:left="66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AB46A5"/>
    <w:pPr>
      <w:ind w:left="88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AB46A5"/>
    <w:pPr>
      <w:ind w:left="11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AB46A5"/>
    <w:pPr>
      <w:ind w:left="132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AB46A5"/>
    <w:pPr>
      <w:ind w:left="154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AB46A5"/>
    <w:pPr>
      <w:ind w:left="1760"/>
    </w:pPr>
    <w:rPr>
      <w:sz w:val="20"/>
    </w:rPr>
  </w:style>
  <w:style w:type="character" w:styleId="Hyperlink">
    <w:name w:val="Hyperlink"/>
    <w:basedOn w:val="DefaultParagraphFont"/>
    <w:uiPriority w:val="99"/>
    <w:rsid w:val="00AB46A5"/>
    <w:rPr>
      <w:color w:val="3366FF"/>
      <w:u w:val="single"/>
    </w:rPr>
  </w:style>
  <w:style w:type="paragraph" w:customStyle="1" w:styleId="Appendix1">
    <w:name w:val="Appendix 1"/>
    <w:basedOn w:val="Heading"/>
    <w:next w:val="BodyText"/>
    <w:rsid w:val="00AB46A5"/>
    <w:pPr>
      <w:numPr>
        <w:numId w:val="2"/>
      </w:numPr>
    </w:pPr>
  </w:style>
  <w:style w:type="paragraph" w:styleId="CommentText">
    <w:name w:val="annotation text"/>
    <w:basedOn w:val="Normal"/>
    <w:semiHidden/>
    <w:rsid w:val="00AB46A5"/>
    <w:rPr>
      <w:sz w:val="20"/>
      <w:szCs w:val="20"/>
    </w:rPr>
  </w:style>
  <w:style w:type="paragraph" w:customStyle="1" w:styleId="instructions">
    <w:name w:val="__instructions"/>
    <w:basedOn w:val="Normal"/>
    <w:rsid w:val="00AB46A5"/>
    <w:rPr>
      <w:i/>
      <w:vanish/>
      <w:color w:val="3366FF"/>
      <w:sz w:val="18"/>
      <w:u w:val="dotted"/>
    </w:rPr>
  </w:style>
  <w:style w:type="paragraph" w:customStyle="1" w:styleId="Code">
    <w:name w:val="Code"/>
    <w:basedOn w:val="PlainText"/>
    <w:rsid w:val="00AB46A5"/>
    <w:pPr>
      <w:pBdr>
        <w:left w:val="single" w:sz="36" w:space="8" w:color="EAEAEA"/>
      </w:pBdr>
      <w:ind w:left="288"/>
    </w:pPr>
    <w:rPr>
      <w:color w:val="000080"/>
      <w:sz w:val="16"/>
    </w:rPr>
  </w:style>
  <w:style w:type="paragraph" w:styleId="PlainText">
    <w:name w:val="Plain Text"/>
    <w:basedOn w:val="Normal"/>
    <w:rsid w:val="00AB46A5"/>
    <w:rPr>
      <w:rFonts w:ascii="Courier New" w:hAnsi="Courier New" w:cs="Courier New"/>
      <w:sz w:val="20"/>
      <w:szCs w:val="20"/>
    </w:rPr>
  </w:style>
  <w:style w:type="paragraph" w:styleId="BlockText">
    <w:name w:val="Block Text"/>
    <w:basedOn w:val="Normal"/>
    <w:rsid w:val="00AB46A5"/>
    <w:pPr>
      <w:ind w:left="1440" w:right="1440"/>
    </w:pPr>
  </w:style>
  <w:style w:type="paragraph" w:styleId="BodyText">
    <w:name w:val="Body Text"/>
    <w:basedOn w:val="Normal"/>
    <w:link w:val="BodyTextChar"/>
    <w:rsid w:val="00AB46A5"/>
  </w:style>
  <w:style w:type="paragraph" w:styleId="Caption">
    <w:name w:val="caption"/>
    <w:basedOn w:val="Normal"/>
    <w:next w:val="Normal"/>
    <w:link w:val="CaptionChar"/>
    <w:uiPriority w:val="35"/>
    <w:qFormat/>
    <w:rsid w:val="009131BF"/>
    <w:pPr>
      <w:spacing w:before="360"/>
      <w:jc w:val="center"/>
    </w:pPr>
    <w:rPr>
      <w:b/>
      <w:bCs/>
      <w:sz w:val="16"/>
      <w:szCs w:val="20"/>
    </w:rPr>
  </w:style>
  <w:style w:type="paragraph" w:styleId="BalloonText">
    <w:name w:val="Balloon Text"/>
    <w:basedOn w:val="Normal"/>
    <w:semiHidden/>
    <w:rsid w:val="0077649A"/>
    <w:rPr>
      <w:rFonts w:ascii="Tahoma" w:hAnsi="Tahoma" w:cs="Tahoma"/>
      <w:sz w:val="16"/>
      <w:szCs w:val="16"/>
    </w:rPr>
  </w:style>
  <w:style w:type="paragraph" w:customStyle="1" w:styleId="Appendix2">
    <w:name w:val="Appendix 2"/>
    <w:basedOn w:val="Heading"/>
    <w:next w:val="BodyText"/>
    <w:rsid w:val="00AB46A5"/>
    <w:pPr>
      <w:pageBreakBefore w:val="0"/>
      <w:numPr>
        <w:ilvl w:val="1"/>
        <w:numId w:val="3"/>
      </w:numPr>
      <w:tabs>
        <w:tab w:val="clear" w:pos="0"/>
        <w:tab w:val="num" w:pos="1080"/>
      </w:tabs>
      <w:ind w:left="1080" w:hanging="1080"/>
      <w:outlineLvl w:val="1"/>
    </w:pPr>
    <w:rPr>
      <w:sz w:val="36"/>
    </w:rPr>
  </w:style>
  <w:style w:type="paragraph" w:customStyle="1" w:styleId="Appendix3">
    <w:name w:val="Appendix 3"/>
    <w:basedOn w:val="Heading"/>
    <w:rsid w:val="00AB46A5"/>
    <w:pPr>
      <w:pageBreakBefore w:val="0"/>
      <w:numPr>
        <w:ilvl w:val="2"/>
        <w:numId w:val="3"/>
      </w:numPr>
      <w:outlineLvl w:val="2"/>
    </w:pPr>
    <w:rPr>
      <w:sz w:val="32"/>
    </w:rPr>
  </w:style>
  <w:style w:type="paragraph" w:styleId="Subtitle">
    <w:name w:val="Subtitle"/>
    <w:basedOn w:val="Normal"/>
    <w:qFormat/>
    <w:rsid w:val="005A1D38"/>
    <w:pPr>
      <w:spacing w:before="600" w:after="600"/>
      <w:jc w:val="right"/>
      <w:outlineLvl w:val="1"/>
    </w:pPr>
    <w:rPr>
      <w:rFonts w:ascii="Arial" w:hAnsi="Arial" w:cs="Arial"/>
      <w:sz w:val="48"/>
    </w:rPr>
  </w:style>
  <w:style w:type="paragraph" w:customStyle="1" w:styleId="Style1">
    <w:name w:val="Style1"/>
    <w:basedOn w:val="Subtitle"/>
    <w:rsid w:val="005A1D38"/>
    <w:pPr>
      <w:spacing w:after="1800"/>
    </w:pPr>
    <w:rPr>
      <w:b/>
      <w:sz w:val="44"/>
    </w:rPr>
  </w:style>
  <w:style w:type="character" w:styleId="FollowedHyperlink">
    <w:name w:val="FollowedHyperlink"/>
    <w:basedOn w:val="DefaultParagraphFont"/>
    <w:rsid w:val="00501939"/>
    <w:rPr>
      <w:color w:val="606420"/>
      <w:u w:val="single"/>
    </w:rPr>
  </w:style>
  <w:style w:type="character" w:styleId="CommentReference">
    <w:name w:val="annotation reference"/>
    <w:basedOn w:val="DefaultParagraphFont"/>
    <w:semiHidden/>
    <w:rsid w:val="00066937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066937"/>
    <w:rPr>
      <w:b/>
      <w:bCs/>
    </w:rPr>
  </w:style>
  <w:style w:type="character" w:styleId="LineNumber">
    <w:name w:val="line number"/>
    <w:basedOn w:val="DefaultParagraphFont"/>
    <w:rsid w:val="00564F53"/>
  </w:style>
  <w:style w:type="paragraph" w:customStyle="1" w:styleId="TemplateHeading">
    <w:name w:val="__Template Heading"/>
    <w:basedOn w:val="Heading"/>
    <w:rsid w:val="00BA72B5"/>
    <w:pPr>
      <w:pageBreakBefore w:val="0"/>
      <w:spacing w:before="240" w:after="240"/>
    </w:pPr>
    <w:rPr>
      <w:sz w:val="28"/>
    </w:rPr>
  </w:style>
  <w:style w:type="paragraph" w:customStyle="1" w:styleId="TemplateTitle">
    <w:name w:val="__Template Title"/>
    <w:basedOn w:val="Title"/>
    <w:rsid w:val="000D2AC8"/>
    <w:pPr>
      <w:spacing w:before="600" w:after="360"/>
      <w:jc w:val="center"/>
    </w:pPr>
    <w:rPr>
      <w:sz w:val="36"/>
    </w:rPr>
  </w:style>
  <w:style w:type="paragraph" w:customStyle="1" w:styleId="TableEntry">
    <w:name w:val="Table Entry"/>
    <w:basedOn w:val="BlockText"/>
    <w:rsid w:val="00DE5E3F"/>
    <w:pPr>
      <w:spacing w:after="0"/>
      <w:ind w:left="0" w:right="0"/>
    </w:pPr>
    <w:rPr>
      <w:rFonts w:ascii="Arial" w:hAnsi="Arial"/>
      <w:sz w:val="16"/>
      <w:szCs w:val="20"/>
    </w:rPr>
  </w:style>
  <w:style w:type="table" w:styleId="TableGrid">
    <w:name w:val="Table Grid"/>
    <w:basedOn w:val="TableNormal"/>
    <w:rsid w:val="00A920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vHistory">
    <w:name w:val="RevHistory"/>
    <w:basedOn w:val="Normal"/>
    <w:rsid w:val="001E78D2"/>
    <w:pPr>
      <w:widowControl w:val="0"/>
      <w:spacing w:before="480" w:after="240"/>
      <w:ind w:left="360" w:hanging="360"/>
    </w:pPr>
    <w:rPr>
      <w:rFonts w:ascii="Arial" w:hAnsi="Arial" w:cs="Arial"/>
      <w:b/>
      <w:caps/>
      <w:sz w:val="32"/>
      <w:szCs w:val="20"/>
    </w:rPr>
  </w:style>
  <w:style w:type="paragraph" w:customStyle="1" w:styleId="TableHeader">
    <w:name w:val="Table Header"/>
    <w:basedOn w:val="Normal"/>
    <w:rsid w:val="001E78D2"/>
    <w:pPr>
      <w:ind w:left="162"/>
      <w:jc w:val="center"/>
    </w:pPr>
    <w:rPr>
      <w:rFonts w:ascii="Arial" w:hAnsi="Arial" w:cs="Arial"/>
      <w:b/>
      <w:caps/>
      <w:color w:val="FFFFFF"/>
      <w:sz w:val="16"/>
      <w:szCs w:val="20"/>
    </w:rPr>
  </w:style>
  <w:style w:type="paragraph" w:customStyle="1" w:styleId="TableBody">
    <w:name w:val="Table Body"/>
    <w:basedOn w:val="TableHeader"/>
    <w:rsid w:val="001E78D2"/>
    <w:pPr>
      <w:spacing w:before="60" w:after="60"/>
      <w:jc w:val="left"/>
    </w:pPr>
    <w:rPr>
      <w:b w:val="0"/>
      <w:caps w:val="0"/>
      <w:color w:val="auto"/>
      <w:sz w:val="18"/>
    </w:rPr>
  </w:style>
  <w:style w:type="paragraph" w:customStyle="1" w:styleId="CellLeft">
    <w:name w:val="Cell Left"/>
    <w:basedOn w:val="Normal"/>
    <w:rsid w:val="00E46DDA"/>
    <w:pPr>
      <w:widowControl w:val="0"/>
      <w:tabs>
        <w:tab w:val="left" w:pos="1268"/>
      </w:tabs>
      <w:ind w:left="144" w:right="144"/>
    </w:pPr>
    <w:rPr>
      <w:rFonts w:ascii="Times" w:hAnsi="Times"/>
      <w:color w:val="000000"/>
      <w:sz w:val="24"/>
      <w:szCs w:val="20"/>
    </w:rPr>
  </w:style>
  <w:style w:type="paragraph" w:customStyle="1" w:styleId="ReqText">
    <w:name w:val="Req Text"/>
    <w:basedOn w:val="Normal"/>
    <w:next w:val="ReqAttribute"/>
    <w:rsid w:val="0053039C"/>
    <w:pPr>
      <w:widowControl w:val="0"/>
      <w:ind w:left="1080"/>
    </w:pPr>
    <w:rPr>
      <w:rFonts w:ascii="Times" w:hAnsi="Times"/>
      <w:sz w:val="24"/>
      <w:szCs w:val="20"/>
    </w:rPr>
  </w:style>
  <w:style w:type="paragraph" w:customStyle="1" w:styleId="ReqAttribute">
    <w:name w:val="Req Attribute"/>
    <w:basedOn w:val="Normal"/>
    <w:rsid w:val="0053039C"/>
    <w:pPr>
      <w:widowControl w:val="0"/>
      <w:ind w:left="1080"/>
    </w:pPr>
    <w:rPr>
      <w:rFonts w:ascii="Times" w:hAnsi="Times"/>
      <w:i/>
      <w:color w:val="000000"/>
      <w:sz w:val="24"/>
      <w:szCs w:val="20"/>
    </w:rPr>
  </w:style>
  <w:style w:type="paragraph" w:customStyle="1" w:styleId="TableTitle">
    <w:name w:val="Table Title"/>
    <w:basedOn w:val="TableEntry"/>
    <w:rsid w:val="00443E48"/>
    <w:rPr>
      <w:b/>
    </w:rPr>
  </w:style>
  <w:style w:type="paragraph" w:styleId="TableofFigures">
    <w:name w:val="table of figures"/>
    <w:basedOn w:val="Normal"/>
    <w:next w:val="Normal"/>
    <w:uiPriority w:val="99"/>
    <w:rsid w:val="00001B14"/>
  </w:style>
  <w:style w:type="paragraph" w:styleId="ListBullet">
    <w:name w:val="List Bullet"/>
    <w:basedOn w:val="List"/>
    <w:rsid w:val="000B4320"/>
    <w:pPr>
      <w:ind w:left="1800" w:right="720"/>
    </w:pPr>
    <w:rPr>
      <w:sz w:val="20"/>
      <w:szCs w:val="20"/>
    </w:rPr>
  </w:style>
  <w:style w:type="paragraph" w:styleId="List">
    <w:name w:val="List"/>
    <w:basedOn w:val="Normal"/>
    <w:rsid w:val="000B4320"/>
    <w:pPr>
      <w:ind w:left="360" w:hanging="360"/>
    </w:pPr>
  </w:style>
  <w:style w:type="character" w:customStyle="1" w:styleId="Heading2Char">
    <w:name w:val="Heading 2 Char"/>
    <w:basedOn w:val="DefaultParagraphFont"/>
    <w:link w:val="Heading2"/>
    <w:rsid w:val="00583FA6"/>
    <w:rPr>
      <w:rFonts w:ascii="Arial" w:hAnsi="Arial" w:cs="Arial"/>
      <w:b/>
      <w:bCs/>
      <w:iCs/>
      <w:color w:val="943634" w:themeColor="accent2" w:themeShade="BF"/>
      <w:sz w:val="36"/>
      <w:szCs w:val="28"/>
    </w:rPr>
  </w:style>
  <w:style w:type="character" w:customStyle="1" w:styleId="CaptionChar">
    <w:name w:val="Caption Char"/>
    <w:basedOn w:val="DefaultParagraphFont"/>
    <w:link w:val="Caption"/>
    <w:rsid w:val="009131BF"/>
    <w:rPr>
      <w:b/>
      <w:bCs/>
      <w:sz w:val="16"/>
    </w:rPr>
  </w:style>
  <w:style w:type="character" w:customStyle="1" w:styleId="Heading1Char">
    <w:name w:val="Heading 1 Char"/>
    <w:aliases w:val="Heading 1 Char1 Char,Heading 1 Char Char Char"/>
    <w:basedOn w:val="DefaultParagraphFont"/>
    <w:link w:val="Heading1"/>
    <w:rsid w:val="00583FA6"/>
    <w:rPr>
      <w:rFonts w:ascii="Arial" w:hAnsi="Arial" w:cs="Arial"/>
      <w:b/>
      <w:bCs/>
      <w:color w:val="943634" w:themeColor="accent2" w:themeShade="BF"/>
      <w:kern w:val="32"/>
      <w:sz w:val="40"/>
      <w:szCs w:val="32"/>
    </w:rPr>
  </w:style>
  <w:style w:type="paragraph" w:styleId="ListParagraph">
    <w:name w:val="List Paragraph"/>
    <w:basedOn w:val="Normal"/>
    <w:uiPriority w:val="34"/>
    <w:qFormat/>
    <w:rsid w:val="0082406F"/>
    <w:pPr>
      <w:tabs>
        <w:tab w:val="left" w:pos="567"/>
        <w:tab w:val="right" w:pos="6462"/>
      </w:tabs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Arial" w:hAnsi="Arial"/>
      <w:iCs/>
      <w:sz w:val="20"/>
      <w:szCs w:val="40"/>
    </w:rPr>
  </w:style>
  <w:style w:type="character" w:customStyle="1" w:styleId="BodyTextChar">
    <w:name w:val="Body Text Char"/>
    <w:basedOn w:val="DefaultParagraphFont"/>
    <w:link w:val="BodyText"/>
    <w:rsid w:val="00543A1E"/>
    <w:rPr>
      <w:sz w:val="22"/>
      <w:szCs w:val="24"/>
    </w:rPr>
  </w:style>
  <w:style w:type="character" w:styleId="Strong">
    <w:name w:val="Strong"/>
    <w:basedOn w:val="DefaultParagraphFont"/>
    <w:qFormat/>
    <w:rsid w:val="00543A1E"/>
    <w:rPr>
      <w:b/>
      <w:bCs/>
    </w:rPr>
  </w:style>
  <w:style w:type="paragraph" w:styleId="NormalWeb">
    <w:name w:val="Normal (Web)"/>
    <w:basedOn w:val="Normal"/>
    <w:uiPriority w:val="99"/>
    <w:unhideWhenUsed/>
    <w:rsid w:val="009E6245"/>
    <w:pPr>
      <w:spacing w:before="100" w:beforeAutospacing="1" w:after="100" w:afterAutospacing="1"/>
    </w:pPr>
    <w:rPr>
      <w:rFonts w:eastAsiaTheme="minorEastAsia"/>
      <w:sz w:val="24"/>
    </w:rPr>
  </w:style>
  <w:style w:type="paragraph" w:styleId="Revision">
    <w:name w:val="Revision"/>
    <w:hidden/>
    <w:uiPriority w:val="99"/>
    <w:semiHidden/>
    <w:rsid w:val="00C2667A"/>
    <w:rPr>
      <w:sz w:val="22"/>
      <w:szCs w:val="24"/>
    </w:rPr>
  </w:style>
  <w:style w:type="character" w:customStyle="1" w:styleId="normaltextrun">
    <w:name w:val="normaltextrun"/>
    <w:basedOn w:val="DefaultParagraphFont"/>
    <w:rsid w:val="006029D1"/>
  </w:style>
  <w:style w:type="paragraph" w:customStyle="1" w:styleId="paragraph1">
    <w:name w:val="paragraph1"/>
    <w:basedOn w:val="Normal"/>
    <w:rsid w:val="006029D1"/>
    <w:rPr>
      <w:sz w:val="24"/>
    </w:rPr>
  </w:style>
  <w:style w:type="character" w:customStyle="1" w:styleId="eop">
    <w:name w:val="eop"/>
    <w:basedOn w:val="DefaultParagraphFont"/>
    <w:rsid w:val="006029D1"/>
  </w:style>
  <w:style w:type="character" w:styleId="Emphasis">
    <w:name w:val="Emphasis"/>
    <w:uiPriority w:val="20"/>
    <w:qFormat/>
    <w:rsid w:val="006F50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4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3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6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4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2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9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3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7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77107">
                                                  <w:marLeft w:val="84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2D5D7"/>
                                                    <w:left w:val="single" w:sz="6" w:space="0" w:color="D2D5D7"/>
                                                    <w:bottom w:val="none" w:sz="0" w:space="0" w:color="auto"/>
                                                    <w:right w:val="single" w:sz="6" w:space="0" w:color="D2D5D7"/>
                                                  </w:divBdr>
                                                  <w:divsChild>
                                                    <w:div w:id="62620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04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842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83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664371">
                                                                      <w:marLeft w:val="-75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234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87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712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993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0073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8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2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9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99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624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5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3254">
          <w:marLeft w:val="547"/>
          <w:marRight w:val="0"/>
          <w:marTop w:val="1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6010">
          <w:marLeft w:val="720"/>
          <w:marRight w:val="0"/>
          <w:marTop w:val="1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00191">
          <w:marLeft w:val="720"/>
          <w:marRight w:val="0"/>
          <w:marTop w:val="1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9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mmunity.nxp.com/community/mbdt/mbdt-for-radar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wnloads\Template_Word_General.bi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739563727F4E448252EF922FDE23C5" ma:contentTypeVersion="4" ma:contentTypeDescription="Create a new document." ma:contentTypeScope="" ma:versionID="2037d6e9eebb6fd257fd800ecca7a1c7">
  <xsd:schema xmlns:xsd="http://www.w3.org/2001/XMLSchema" xmlns:xs="http://www.w3.org/2001/XMLSchema" xmlns:p="http://schemas.microsoft.com/office/2006/metadata/properties" xmlns:ns2="d53f96a8-c4ac-468e-b359-791d5641b510" xmlns:ns3="d86083f7-4a00-4990-acac-ce3a23e27a0b" targetNamespace="http://schemas.microsoft.com/office/2006/metadata/properties" ma:root="true" ma:fieldsID="261973f30b0c2f033ea7053ef5fed691" ns2:_="" ns3:_="">
    <xsd:import namespace="d53f96a8-c4ac-468e-b359-791d5641b510"/>
    <xsd:import namespace="d86083f7-4a00-4990-acac-ce3a23e27a0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f96a8-c4ac-468e-b359-791d5641b51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083f7-4a00-4990-acac-ce3a23e27a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5B647A-9DA5-4F5A-8F4E-C99F518607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8CA814-818C-4E4C-9B57-08BD63C9DF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7E82BC-5BFE-4A1A-86E0-B5BF24BA12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3f96a8-c4ac-468e-b359-791d5641b510"/>
    <ds:schemaRef ds:uri="d86083f7-4a00-4990-acac-ce3a23e27a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1BFBBF-D7CE-4EA6-9664-D76811164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Template_Word_General.bin</Template>
  <TotalTime>0</TotalTime>
  <Pages>7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engineering document template</vt:lpstr>
    </vt:vector>
  </TitlesOfParts>
  <Company>NXP</Company>
  <LinksUpToDate>false</LinksUpToDate>
  <CharactersWithSpaces>5040</CharactersWithSpaces>
  <SharedDoc>false</SharedDoc>
  <HLinks>
    <vt:vector size="180" baseType="variant">
      <vt:variant>
        <vt:i4>4784205</vt:i4>
      </vt:variant>
      <vt:variant>
        <vt:i4>174</vt:i4>
      </vt:variant>
      <vt:variant>
        <vt:i4>0</vt:i4>
      </vt:variant>
      <vt:variant>
        <vt:i4>5</vt:i4>
      </vt:variant>
      <vt:variant>
        <vt:lpwstr>http://compass.freescale.net/livelink/livelink?func=ll&amp;objId=225431206&amp;objAction=browse&amp;sort=name</vt:lpwstr>
      </vt:variant>
      <vt:variant>
        <vt:lpwstr/>
      </vt:variant>
      <vt:variant>
        <vt:i4>7143513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_References</vt:lpwstr>
      </vt:variant>
      <vt:variant>
        <vt:i4>4784178</vt:i4>
      </vt:variant>
      <vt:variant>
        <vt:i4>162</vt:i4>
      </vt:variant>
      <vt:variant>
        <vt:i4>0</vt:i4>
      </vt:variant>
      <vt:variant>
        <vt:i4>5</vt:i4>
      </vt:variant>
      <vt:variant>
        <vt:lpwstr>mailto:Simona.Almajan@freescale.com</vt:lpwstr>
      </vt:variant>
      <vt:variant>
        <vt:lpwstr/>
      </vt:variant>
      <vt:variant>
        <vt:i4>7012411</vt:i4>
      </vt:variant>
      <vt:variant>
        <vt:i4>159</vt:i4>
      </vt:variant>
      <vt:variant>
        <vt:i4>0</vt:i4>
      </vt:variant>
      <vt:variant>
        <vt:i4>5</vt:i4>
      </vt:variant>
      <vt:variant>
        <vt:lpwstr>http://compass.freescale.net/livelink/livelink?func=ll&amp;objId=225443832&amp;objAction=browse&amp;viewType=1</vt:lpwstr>
      </vt:variant>
      <vt:variant>
        <vt:lpwstr/>
      </vt:variant>
      <vt:variant>
        <vt:i4>4784197</vt:i4>
      </vt:variant>
      <vt:variant>
        <vt:i4>150</vt:i4>
      </vt:variant>
      <vt:variant>
        <vt:i4>0</vt:i4>
      </vt:variant>
      <vt:variant>
        <vt:i4>5</vt:i4>
      </vt:variant>
      <vt:variant>
        <vt:lpwstr>http://compass.freescale.net/livelink/livelink?func=ll&amp;objid=206932641&amp;objAction=browse&amp;sort=name</vt:lpwstr>
      </vt:variant>
      <vt:variant>
        <vt:lpwstr/>
      </vt:variant>
      <vt:variant>
        <vt:i4>1769566</vt:i4>
      </vt:variant>
      <vt:variant>
        <vt:i4>147</vt:i4>
      </vt:variant>
      <vt:variant>
        <vt:i4>0</vt:i4>
      </vt:variant>
      <vt:variant>
        <vt:i4>5</vt:i4>
      </vt:variant>
      <vt:variant>
        <vt:lpwstr>http://compass.freescale.net/go/206940631</vt:lpwstr>
      </vt:variant>
      <vt:variant>
        <vt:lpwstr/>
      </vt:variant>
      <vt:variant>
        <vt:i4>1835094</vt:i4>
      </vt:variant>
      <vt:variant>
        <vt:i4>144</vt:i4>
      </vt:variant>
      <vt:variant>
        <vt:i4>0</vt:i4>
      </vt:variant>
      <vt:variant>
        <vt:i4>5</vt:i4>
      </vt:variant>
      <vt:variant>
        <vt:lpwstr>http://compass.freescale.net/go/209844119</vt:lpwstr>
      </vt:variant>
      <vt:variant>
        <vt:lpwstr/>
      </vt:variant>
      <vt:variant>
        <vt:i4>1769560</vt:i4>
      </vt:variant>
      <vt:variant>
        <vt:i4>141</vt:i4>
      </vt:variant>
      <vt:variant>
        <vt:i4>0</vt:i4>
      </vt:variant>
      <vt:variant>
        <vt:i4>5</vt:i4>
      </vt:variant>
      <vt:variant>
        <vt:lpwstr>http://compass.freescale.net/go/201032089</vt:lpwstr>
      </vt:variant>
      <vt:variant>
        <vt:lpwstr/>
      </vt:variant>
      <vt:variant>
        <vt:i4>1835057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_Toc324262099</vt:lpwstr>
      </vt:variant>
      <vt:variant>
        <vt:i4>1835057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_Toc324262098</vt:lpwstr>
      </vt:variant>
      <vt:variant>
        <vt:i4>1835057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_Toc324262097</vt:lpwstr>
      </vt:variant>
      <vt:variant>
        <vt:i4>1835057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_Toc324262096</vt:lpwstr>
      </vt:variant>
      <vt:variant>
        <vt:i4>1835057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_Toc324262095</vt:lpwstr>
      </vt:variant>
      <vt:variant>
        <vt:i4>1835057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_Toc324262094</vt:lpwstr>
      </vt:variant>
      <vt:variant>
        <vt:i4>1835057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_Toc324262093</vt:lpwstr>
      </vt:variant>
      <vt:variant>
        <vt:i4>1835057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_Toc324262092</vt:lpwstr>
      </vt:variant>
      <vt:variant>
        <vt:i4>1835057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_Toc324262091</vt:lpwstr>
      </vt:variant>
      <vt:variant>
        <vt:i4>1835057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_Toc324262090</vt:lpwstr>
      </vt:variant>
      <vt:variant>
        <vt:i4>1900593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_Toc324262089</vt:lpwstr>
      </vt:variant>
      <vt:variant>
        <vt:i4>1900593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_Toc324262088</vt:lpwstr>
      </vt:variant>
      <vt:variant>
        <vt:i4>1900593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_Toc324262087</vt:lpwstr>
      </vt:variant>
      <vt:variant>
        <vt:i4>1900593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_Toc324262086</vt:lpwstr>
      </vt:variant>
      <vt:variant>
        <vt:i4>1900593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_Toc324262085</vt:lpwstr>
      </vt:variant>
      <vt:variant>
        <vt:i4>1900593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_Toc324262084</vt:lpwstr>
      </vt:variant>
      <vt:variant>
        <vt:i4>1900593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_Toc324262083</vt:lpwstr>
      </vt:variant>
      <vt:variant>
        <vt:i4>1900593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_Toc324262082</vt:lpwstr>
      </vt:variant>
      <vt:variant>
        <vt:i4>1900593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_Toc324262081</vt:lpwstr>
      </vt:variant>
      <vt:variant>
        <vt:i4>1900593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_Toc324262080</vt:lpwstr>
      </vt:variant>
      <vt:variant>
        <vt:i4>1179697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_Toc324262079</vt:lpwstr>
      </vt:variant>
      <vt:variant>
        <vt:i4>1179697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_Toc324262078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engineering document template</dc:title>
  <dc:creator/>
  <cp:keywords/>
  <cp:lastModifiedBy>Daniel Silion</cp:lastModifiedBy>
  <cp:revision>172</cp:revision>
  <cp:lastPrinted>2016-08-05T13:05:00Z</cp:lastPrinted>
  <dcterms:created xsi:type="dcterms:W3CDTF">2017-03-16T08:57:00Z</dcterms:created>
  <dcterms:modified xsi:type="dcterms:W3CDTF">2021-06-11T13:15:00Z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cation">
    <vt:lpwstr>9-Dec-2016</vt:lpwstr>
  </property>
  <property fmtid="{D5CDD505-2E9C-101B-9397-08002B2CF9AE}" pid="3" name="Version">
    <vt:lpwstr>X.Y-DNM</vt:lpwstr>
  </property>
  <property fmtid="{D5CDD505-2E9C-101B-9397-08002B2CF9AE}" pid="4" name="Portlet Id">
    <vt:lpwstr>99-9999-TYPE-SITE</vt:lpwstr>
  </property>
  <property fmtid="{D5CDD505-2E9C-101B-9397-08002B2CF9AE}" pid="5" name="Template Id">
    <vt:lpwstr>MS-Word Template Document: TOM1QA-0113</vt:lpwstr>
  </property>
  <property fmtid="{D5CDD505-2E9C-101B-9397-08002B2CF9AE}" pid="6" name="POPI">
    <vt:lpwstr>COMPANY INTERNAL</vt:lpwstr>
  </property>
  <property fmtid="{D5CDD505-2E9C-101B-9397-08002B2CF9AE}" pid="7" name="_NewReviewCycle">
    <vt:lpwstr/>
  </property>
  <property fmtid="{D5CDD505-2E9C-101B-9397-08002B2CF9AE}" pid="8" name="ContentTypeId">
    <vt:lpwstr>0x0101001C739563727F4E448252EF922FDE23C5</vt:lpwstr>
  </property>
</Properties>
</file>